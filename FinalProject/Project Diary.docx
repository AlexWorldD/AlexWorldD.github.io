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DAD87" w14:textId="77777777" w:rsidR="00872686" w:rsidRPr="00A57848" w:rsidRDefault="00872686" w:rsidP="00A57848">
      <w:pPr>
        <w:pStyle w:val="Heading1"/>
      </w:pPr>
      <w:r w:rsidRPr="00A57848">
        <w:t>Project Diary</w:t>
      </w:r>
    </w:p>
    <w:p w14:paraId="7C870495" w14:textId="77777777" w:rsidR="006D262C" w:rsidRPr="00A57848" w:rsidRDefault="00395384" w:rsidP="00A57848">
      <w:pPr>
        <w:pStyle w:val="Heading2"/>
      </w:pPr>
      <w:r w:rsidRPr="00A57848">
        <w:t>ABSTRACT</w:t>
      </w:r>
    </w:p>
    <w:p w14:paraId="62C7C196" w14:textId="01AC1038" w:rsidR="006D262C" w:rsidRPr="00A57848" w:rsidRDefault="00395384" w:rsidP="00A57848">
      <w:r w:rsidRPr="00A57848">
        <w:t xml:space="preserve">This project is focused on the </w:t>
      </w:r>
      <w:r w:rsidRPr="008D3F2E">
        <w:rPr>
          <w:color w:val="E09B3B" w:themeColor="accent1"/>
        </w:rPr>
        <w:t xml:space="preserve">clear </w:t>
      </w:r>
      <w:r w:rsidRPr="00A57848">
        <w:t xml:space="preserve">and </w:t>
      </w:r>
      <w:r w:rsidRPr="008D3F2E">
        <w:rPr>
          <w:color w:val="E09B3B" w:themeColor="accent1"/>
        </w:rPr>
        <w:t>light</w:t>
      </w:r>
      <w:r w:rsidRPr="00A57848">
        <w:t xml:space="preserve"> visualization of data gotten from VK analytics. Despite of the fact that I had selected information about outer space groups, the given template could be easily extended for any sort of groups (with minor changes in design).</w:t>
      </w:r>
      <w:r w:rsidR="002F64C5" w:rsidRPr="00A57848">
        <w:t xml:space="preserve"> Project is based on the </w:t>
      </w:r>
      <w:r w:rsidR="002F64C5" w:rsidRPr="008D3F2E">
        <w:rPr>
          <w:color w:val="E09B3B" w:themeColor="accent1"/>
        </w:rPr>
        <w:t>d3 library</w:t>
      </w:r>
      <w:r w:rsidR="002F64C5" w:rsidRPr="00A57848">
        <w:t xml:space="preserve"> for visualization of data and Bootstrap framework for page layout, what gives the opportunity to concentrate on the beautify process actually. </w:t>
      </w:r>
    </w:p>
    <w:p w14:paraId="245A8244" w14:textId="77777777" w:rsidR="00395384" w:rsidRPr="008D3F2E" w:rsidRDefault="00395384" w:rsidP="008D3F2E">
      <w:pPr>
        <w:pStyle w:val="Heading2"/>
        <w:ind w:firstLine="0"/>
        <w:jc w:val="left"/>
        <w:rPr>
          <w:b w:val="0"/>
          <w:sz w:val="32"/>
          <w:szCs w:val="32"/>
        </w:rPr>
      </w:pPr>
      <w:r w:rsidRPr="008D3F2E">
        <w:rPr>
          <w:b w:val="0"/>
          <w:sz w:val="32"/>
          <w:szCs w:val="32"/>
        </w:rPr>
        <w:t>KEYWORDS</w:t>
      </w:r>
    </w:p>
    <w:p w14:paraId="53A87BBA" w14:textId="5AE19D5C" w:rsidR="002F64C5" w:rsidRPr="00A57848" w:rsidRDefault="00395384" w:rsidP="00A57848">
      <w:r w:rsidRPr="00A57848">
        <w:t xml:space="preserve">LINE CHART, </w:t>
      </w:r>
      <w:r w:rsidR="002F64C5" w:rsidRPr="00A57848">
        <w:t>CHORD DIAGRAM</w:t>
      </w:r>
      <w:r w:rsidR="00962478" w:rsidRPr="00A57848">
        <w:t xml:space="preserve">, </w:t>
      </w:r>
      <w:r w:rsidRPr="00A57848">
        <w:t xml:space="preserve">D3, VISUALISATION, DATA MUNGING, </w:t>
      </w:r>
      <w:r w:rsidR="00962478" w:rsidRPr="00A57848">
        <w:t>SOCIAL NETWORKS</w:t>
      </w:r>
    </w:p>
    <w:p w14:paraId="1C5EC703" w14:textId="77777777" w:rsidR="000F2F53" w:rsidRPr="00A57848" w:rsidRDefault="000F2F53" w:rsidP="00A57848"/>
    <w:p w14:paraId="62061EAB" w14:textId="77777777" w:rsidR="0076695E" w:rsidRPr="00A57848" w:rsidRDefault="0076695E" w:rsidP="00A57848"/>
    <w:p w14:paraId="1FD360C9" w14:textId="77777777" w:rsidR="0076695E" w:rsidRPr="00A57848" w:rsidRDefault="0076695E" w:rsidP="00A57848"/>
    <w:p w14:paraId="0B34D09F" w14:textId="77777777" w:rsidR="0076695E" w:rsidRPr="00A57848" w:rsidRDefault="0076695E" w:rsidP="00A57848"/>
    <w:p w14:paraId="775E5D8D" w14:textId="3CF9740A" w:rsidR="006D262C" w:rsidRPr="00A57848" w:rsidRDefault="000F2F53" w:rsidP="00A57848">
      <w:pPr>
        <w:pStyle w:val="Quote"/>
      </w:pPr>
      <w:r w:rsidRPr="00A57848">
        <w:lastRenderedPageBreak/>
        <w:t>“The beginning is always today”</w:t>
      </w:r>
    </w:p>
    <w:p w14:paraId="7A37E374" w14:textId="12275771" w:rsidR="006D262C" w:rsidRPr="00A57848" w:rsidRDefault="000F2F53" w:rsidP="00A57848">
      <w:pPr>
        <w:pStyle w:val="Heading2"/>
      </w:pPr>
      <w:r w:rsidRPr="00A57848">
        <w:t>INTRODUCTION</w:t>
      </w:r>
    </w:p>
    <w:p w14:paraId="0C925D72" w14:textId="44D9E578" w:rsidR="006D262C" w:rsidRPr="00A57848" w:rsidRDefault="000F2F53" w:rsidP="00A57848">
      <w:r w:rsidRPr="00A57848">
        <w:t xml:space="preserve">This project had started in November, when the data scope had been chosen </w:t>
      </w:r>
      <w:r w:rsidRPr="00A57848">
        <w:softHyphen/>
        <w:t xml:space="preserve">– information from Russian social network about 4 groups of Space field. As it was noticed in Proposal, the team was represented by 4 people, </w:t>
      </w:r>
      <w:r w:rsidRPr="00A57848">
        <w:rPr>
          <w:i/>
        </w:rPr>
        <w:t>Table 1.</w:t>
      </w:r>
    </w:p>
    <w:p w14:paraId="3F79E6CA" w14:textId="734216C2" w:rsidR="004E6A2D" w:rsidRPr="00A57848" w:rsidRDefault="004E6A2D" w:rsidP="00A57848">
      <w:pPr>
        <w:pStyle w:val="Caption"/>
      </w:pPr>
      <w:r w:rsidRPr="00A57848">
        <w:t xml:space="preserve">Table </w:t>
      </w:r>
      <w:r w:rsidRPr="00A57848">
        <w:fldChar w:fldCharType="begin"/>
      </w:r>
      <w:r w:rsidRPr="00A57848">
        <w:instrText xml:space="preserve"> SEQ Table \* ARABIC </w:instrText>
      </w:r>
      <w:r w:rsidRPr="00A57848">
        <w:fldChar w:fldCharType="separate"/>
      </w:r>
      <w:r w:rsidR="007651A6">
        <w:rPr>
          <w:noProof/>
        </w:rPr>
        <w:t>1</w:t>
      </w:r>
      <w:r w:rsidRPr="00A57848">
        <w:fldChar w:fldCharType="end"/>
      </w:r>
      <w:r w:rsidRPr="00A57848">
        <w:t xml:space="preserve"> - Project team at the very beginning</w:t>
      </w:r>
    </w:p>
    <w:tbl>
      <w:tblPr>
        <w:tblStyle w:val="ModernPaper"/>
        <w:tblW w:w="5000" w:type="pct"/>
        <w:tblLook w:val="04A0" w:firstRow="1" w:lastRow="0" w:firstColumn="1" w:lastColumn="0" w:noHBand="0" w:noVBand="1"/>
        <w:tblCaption w:val="Content table"/>
      </w:tblPr>
      <w:tblGrid>
        <w:gridCol w:w="3358"/>
        <w:gridCol w:w="3730"/>
        <w:gridCol w:w="2992"/>
      </w:tblGrid>
      <w:tr w:rsidR="00A57848" w:rsidRPr="00A57848" w14:paraId="11460BB6" w14:textId="77777777" w:rsidTr="00A57848">
        <w:trPr>
          <w:cnfStyle w:val="100000000000" w:firstRow="1" w:lastRow="0" w:firstColumn="0" w:lastColumn="0" w:oddVBand="0" w:evenVBand="0" w:oddHBand="0" w:evenHBand="0" w:firstRowFirstColumn="0" w:firstRowLastColumn="0" w:lastRowFirstColumn="0" w:lastRowLastColumn="0"/>
          <w:trHeight w:val="490"/>
        </w:trPr>
        <w:tc>
          <w:tcPr>
            <w:cnfStyle w:val="001000000100" w:firstRow="0" w:lastRow="0" w:firstColumn="1" w:lastColumn="0" w:oddVBand="0" w:evenVBand="0" w:oddHBand="0" w:evenHBand="0" w:firstRowFirstColumn="1" w:firstRowLastColumn="0" w:lastRowFirstColumn="0" w:lastRowLastColumn="0"/>
            <w:tcW w:w="1666" w:type="pct"/>
            <w:vAlign w:val="bottom"/>
          </w:tcPr>
          <w:p w14:paraId="66178886" w14:textId="77777777" w:rsidR="006D262C" w:rsidRPr="00A57848" w:rsidRDefault="006D262C" w:rsidP="00A57848">
            <w:pPr>
              <w:spacing w:before="120" w:after="0"/>
            </w:pPr>
          </w:p>
        </w:tc>
        <w:tc>
          <w:tcPr>
            <w:tcW w:w="1850" w:type="pct"/>
            <w:vAlign w:val="bottom"/>
          </w:tcPr>
          <w:p w14:paraId="2FDD59AB" w14:textId="525F3FE4" w:rsidR="006D262C" w:rsidRPr="00A57848" w:rsidRDefault="004E6A2D" w:rsidP="00A57848">
            <w:pPr>
              <w:spacing w:before="120" w:after="0"/>
              <w:jc w:val="center"/>
              <w:cnfStyle w:val="100000000000" w:firstRow="1" w:lastRow="0" w:firstColumn="0" w:lastColumn="0" w:oddVBand="0" w:evenVBand="0" w:oddHBand="0" w:evenHBand="0" w:firstRowFirstColumn="0" w:firstRowLastColumn="0" w:lastRowFirstColumn="0" w:lastRowLastColumn="0"/>
              <w:rPr>
                <w:color w:val="E09B3B" w:themeColor="accent1"/>
              </w:rPr>
            </w:pPr>
            <w:r w:rsidRPr="00A57848">
              <w:rPr>
                <w:color w:val="E09B3B" w:themeColor="accent1"/>
              </w:rPr>
              <w:t>Group</w:t>
            </w:r>
          </w:p>
        </w:tc>
        <w:tc>
          <w:tcPr>
            <w:tcW w:w="1484" w:type="pct"/>
            <w:vAlign w:val="bottom"/>
          </w:tcPr>
          <w:p w14:paraId="59C5B88E" w14:textId="76893665" w:rsidR="006D262C" w:rsidRPr="00A57848" w:rsidRDefault="004E6A2D" w:rsidP="00A57848">
            <w:pPr>
              <w:spacing w:before="120" w:after="0"/>
              <w:jc w:val="center"/>
              <w:cnfStyle w:val="100000000000" w:firstRow="1" w:lastRow="0" w:firstColumn="0" w:lastColumn="0" w:oddVBand="0" w:evenVBand="0" w:oddHBand="0" w:evenHBand="0" w:firstRowFirstColumn="0" w:firstRowLastColumn="0" w:lastRowFirstColumn="0" w:lastRowLastColumn="0"/>
              <w:rPr>
                <w:color w:val="E09B3B" w:themeColor="accent1"/>
              </w:rPr>
            </w:pPr>
            <w:r w:rsidRPr="00A57848">
              <w:rPr>
                <w:color w:val="E09B3B" w:themeColor="accent1"/>
              </w:rPr>
              <w:t>Role</w:t>
            </w:r>
          </w:p>
        </w:tc>
      </w:tr>
      <w:tr w:rsidR="00A57848" w:rsidRPr="00A57848" w14:paraId="4F3D11B8" w14:textId="77777777" w:rsidTr="00A57848">
        <w:trPr>
          <w:trHeight w:val="555"/>
        </w:trPr>
        <w:tc>
          <w:tcPr>
            <w:cnfStyle w:val="001000000000" w:firstRow="0" w:lastRow="0" w:firstColumn="1" w:lastColumn="0" w:oddVBand="0" w:evenVBand="0" w:oddHBand="0" w:evenHBand="0" w:firstRowFirstColumn="0" w:firstRowLastColumn="0" w:lastRowFirstColumn="0" w:lastRowLastColumn="0"/>
            <w:tcW w:w="1666" w:type="pct"/>
          </w:tcPr>
          <w:p w14:paraId="473BFCB7" w14:textId="3A3330F3" w:rsidR="006D262C" w:rsidRPr="00A57848" w:rsidRDefault="000F2F53" w:rsidP="00A57848">
            <w:pPr>
              <w:spacing w:before="0" w:after="0"/>
              <w:contextualSpacing/>
              <w:jc w:val="right"/>
            </w:pPr>
            <w:r w:rsidRPr="00A57848">
              <w:t>Alexey</w:t>
            </w:r>
          </w:p>
        </w:tc>
        <w:tc>
          <w:tcPr>
            <w:tcW w:w="1850" w:type="pct"/>
          </w:tcPr>
          <w:p w14:paraId="635AC9C7" w14:textId="247558DE" w:rsidR="006D262C" w:rsidRPr="00A57848" w:rsidRDefault="004E6A2D" w:rsidP="00A57848">
            <w:pPr>
              <w:spacing w:before="0" w:after="0"/>
              <w:contextualSpacing/>
              <w:cnfStyle w:val="000000000000" w:firstRow="0" w:lastRow="0" w:firstColumn="0" w:lastColumn="0" w:oddVBand="0" w:evenVBand="0" w:oddHBand="0" w:evenHBand="0" w:firstRowFirstColumn="0" w:firstRowLastColumn="0" w:lastRowFirstColumn="0" w:lastRowLastColumn="0"/>
            </w:pPr>
            <w:r w:rsidRPr="00A57848">
              <w:t>Big Data</w:t>
            </w:r>
          </w:p>
        </w:tc>
        <w:tc>
          <w:tcPr>
            <w:tcW w:w="1484" w:type="pct"/>
          </w:tcPr>
          <w:p w14:paraId="2CFBB435" w14:textId="51DCA278" w:rsidR="006D262C" w:rsidRPr="00A57848" w:rsidRDefault="004E6A2D" w:rsidP="00A57848">
            <w:pPr>
              <w:spacing w:before="0" w:after="0"/>
              <w:contextualSpacing/>
              <w:jc w:val="center"/>
              <w:cnfStyle w:val="000000000000" w:firstRow="0" w:lastRow="0" w:firstColumn="0" w:lastColumn="0" w:oddVBand="0" w:evenVBand="0" w:oddHBand="0" w:evenHBand="0" w:firstRowFirstColumn="0" w:firstRowLastColumn="0" w:lastRowFirstColumn="0" w:lastRowLastColumn="0"/>
            </w:pPr>
            <w:r w:rsidRPr="00A57848">
              <w:t>Dev 1</w:t>
            </w:r>
          </w:p>
        </w:tc>
      </w:tr>
      <w:tr w:rsidR="00A57848" w:rsidRPr="00A57848" w14:paraId="77F38096" w14:textId="77777777" w:rsidTr="00A57848">
        <w:trPr>
          <w:trHeight w:val="487"/>
        </w:trPr>
        <w:tc>
          <w:tcPr>
            <w:cnfStyle w:val="001000000000" w:firstRow="0" w:lastRow="0" w:firstColumn="1" w:lastColumn="0" w:oddVBand="0" w:evenVBand="0" w:oddHBand="0" w:evenHBand="0" w:firstRowFirstColumn="0" w:firstRowLastColumn="0" w:lastRowFirstColumn="0" w:lastRowLastColumn="0"/>
            <w:tcW w:w="1666" w:type="pct"/>
          </w:tcPr>
          <w:p w14:paraId="74DDB015" w14:textId="6A7374F5" w:rsidR="006D262C" w:rsidRPr="00A57848" w:rsidRDefault="000F2F53" w:rsidP="00A57848">
            <w:pPr>
              <w:spacing w:before="0" w:after="0"/>
              <w:contextualSpacing/>
              <w:jc w:val="right"/>
            </w:pPr>
            <w:r w:rsidRPr="00A57848">
              <w:t>Oleg</w:t>
            </w:r>
          </w:p>
        </w:tc>
        <w:tc>
          <w:tcPr>
            <w:tcW w:w="1850" w:type="pct"/>
          </w:tcPr>
          <w:p w14:paraId="77B91993" w14:textId="7EAC4372" w:rsidR="006D262C" w:rsidRPr="00A57848" w:rsidRDefault="004E6A2D" w:rsidP="00A57848">
            <w:pPr>
              <w:spacing w:before="0" w:after="0"/>
              <w:contextualSpacing/>
              <w:cnfStyle w:val="000000000000" w:firstRow="0" w:lastRow="0" w:firstColumn="0" w:lastColumn="0" w:oddVBand="0" w:evenVBand="0" w:oddHBand="0" w:evenHBand="0" w:firstRowFirstColumn="0" w:firstRowLastColumn="0" w:lastRowFirstColumn="0" w:lastRowLastColumn="0"/>
            </w:pPr>
            <w:r w:rsidRPr="00A57848">
              <w:t>Big Data</w:t>
            </w:r>
          </w:p>
        </w:tc>
        <w:tc>
          <w:tcPr>
            <w:tcW w:w="1484" w:type="pct"/>
          </w:tcPr>
          <w:p w14:paraId="131717AA" w14:textId="02FD827C" w:rsidR="006D262C" w:rsidRPr="00A57848" w:rsidRDefault="004E6A2D" w:rsidP="00A57848">
            <w:pPr>
              <w:spacing w:before="0" w:after="0"/>
              <w:contextualSpacing/>
              <w:jc w:val="center"/>
              <w:cnfStyle w:val="000000000000" w:firstRow="0" w:lastRow="0" w:firstColumn="0" w:lastColumn="0" w:oddVBand="0" w:evenVBand="0" w:oddHBand="0" w:evenHBand="0" w:firstRowFirstColumn="0" w:firstRowLastColumn="0" w:lastRowFirstColumn="0" w:lastRowLastColumn="0"/>
            </w:pPr>
            <w:r w:rsidRPr="00A57848">
              <w:t>Dev 2</w:t>
            </w:r>
          </w:p>
        </w:tc>
      </w:tr>
      <w:tr w:rsidR="00A57848" w:rsidRPr="00A57848" w14:paraId="7D90D860" w14:textId="77777777" w:rsidTr="00A57848">
        <w:trPr>
          <w:trHeight w:val="512"/>
        </w:trPr>
        <w:tc>
          <w:tcPr>
            <w:cnfStyle w:val="001000000000" w:firstRow="0" w:lastRow="0" w:firstColumn="1" w:lastColumn="0" w:oddVBand="0" w:evenVBand="0" w:oddHBand="0" w:evenHBand="0" w:firstRowFirstColumn="0" w:firstRowLastColumn="0" w:lastRowFirstColumn="0" w:lastRowLastColumn="0"/>
            <w:tcW w:w="1666" w:type="pct"/>
          </w:tcPr>
          <w:p w14:paraId="6E6297F7" w14:textId="1933AAB5" w:rsidR="000F2F53" w:rsidRPr="00A57848" w:rsidRDefault="000F2F53" w:rsidP="00A57848">
            <w:pPr>
              <w:spacing w:before="0" w:after="0"/>
              <w:contextualSpacing/>
              <w:jc w:val="right"/>
            </w:pPr>
            <w:r w:rsidRPr="00A57848">
              <w:t>Anna</w:t>
            </w:r>
          </w:p>
        </w:tc>
        <w:tc>
          <w:tcPr>
            <w:tcW w:w="1850" w:type="pct"/>
          </w:tcPr>
          <w:p w14:paraId="576CE3A7" w14:textId="684EAA64" w:rsidR="000F2F53" w:rsidRPr="00A57848" w:rsidRDefault="004E6A2D" w:rsidP="00A57848">
            <w:pPr>
              <w:spacing w:before="0" w:after="0"/>
              <w:contextualSpacing/>
              <w:cnfStyle w:val="000000000000" w:firstRow="0" w:lastRow="0" w:firstColumn="0" w:lastColumn="0" w:oddVBand="0" w:evenVBand="0" w:oddHBand="0" w:evenHBand="0" w:firstRowFirstColumn="0" w:firstRowLastColumn="0" w:lastRowFirstColumn="0" w:lastRowLastColumn="0"/>
              <w:rPr>
                <w:sz w:val="22"/>
              </w:rPr>
            </w:pPr>
            <w:r w:rsidRPr="00A57848">
              <w:rPr>
                <w:sz w:val="22"/>
              </w:rPr>
              <w:t>Science Communication</w:t>
            </w:r>
          </w:p>
        </w:tc>
        <w:tc>
          <w:tcPr>
            <w:tcW w:w="1484" w:type="pct"/>
          </w:tcPr>
          <w:p w14:paraId="07666081" w14:textId="77777777" w:rsidR="000F2F53" w:rsidRPr="00A57848" w:rsidRDefault="000F2F53" w:rsidP="00A57848">
            <w:pPr>
              <w:spacing w:before="0" w:after="0"/>
              <w:contextualSpacing/>
              <w:cnfStyle w:val="000000000000" w:firstRow="0" w:lastRow="0" w:firstColumn="0" w:lastColumn="0" w:oddVBand="0" w:evenVBand="0" w:oddHBand="0" w:evenHBand="0" w:firstRowFirstColumn="0" w:firstRowLastColumn="0" w:lastRowFirstColumn="0" w:lastRowLastColumn="0"/>
            </w:pPr>
          </w:p>
        </w:tc>
      </w:tr>
      <w:tr w:rsidR="00A57848" w:rsidRPr="00A57848" w14:paraId="4D6177D4" w14:textId="77777777" w:rsidTr="00A57848">
        <w:trPr>
          <w:trHeight w:val="487"/>
        </w:trPr>
        <w:tc>
          <w:tcPr>
            <w:cnfStyle w:val="001000000000" w:firstRow="0" w:lastRow="0" w:firstColumn="1" w:lastColumn="0" w:oddVBand="0" w:evenVBand="0" w:oddHBand="0" w:evenHBand="0" w:firstRowFirstColumn="0" w:firstRowLastColumn="0" w:lastRowFirstColumn="0" w:lastRowLastColumn="0"/>
            <w:tcW w:w="1666" w:type="pct"/>
          </w:tcPr>
          <w:p w14:paraId="39F03705" w14:textId="4E600A84" w:rsidR="000F2F53" w:rsidRPr="00A57848" w:rsidRDefault="004E6A2D" w:rsidP="00A57848">
            <w:pPr>
              <w:spacing w:before="0" w:after="0"/>
              <w:contextualSpacing/>
              <w:jc w:val="right"/>
            </w:pPr>
            <w:r w:rsidRPr="00A57848">
              <w:t>Anastasia</w:t>
            </w:r>
          </w:p>
        </w:tc>
        <w:tc>
          <w:tcPr>
            <w:tcW w:w="1850" w:type="pct"/>
          </w:tcPr>
          <w:p w14:paraId="4F7B96AE" w14:textId="5B1246B1" w:rsidR="000F2F53" w:rsidRPr="00A57848" w:rsidRDefault="004E6A2D" w:rsidP="00A57848">
            <w:pPr>
              <w:spacing w:before="0" w:after="0"/>
              <w:contextualSpacing/>
              <w:cnfStyle w:val="000000000000" w:firstRow="0" w:lastRow="0" w:firstColumn="0" w:lastColumn="0" w:oddVBand="0" w:evenVBand="0" w:oddHBand="0" w:evenHBand="0" w:firstRowFirstColumn="0" w:firstRowLastColumn="0" w:lastRowFirstColumn="0" w:lastRowLastColumn="0"/>
              <w:rPr>
                <w:sz w:val="22"/>
              </w:rPr>
            </w:pPr>
            <w:r w:rsidRPr="00A57848">
              <w:rPr>
                <w:sz w:val="22"/>
              </w:rPr>
              <w:t>Science Communication</w:t>
            </w:r>
          </w:p>
        </w:tc>
        <w:tc>
          <w:tcPr>
            <w:tcW w:w="1484" w:type="pct"/>
          </w:tcPr>
          <w:p w14:paraId="53505F36" w14:textId="77777777" w:rsidR="000F2F53" w:rsidRPr="00A57848" w:rsidRDefault="000F2F53" w:rsidP="00A57848">
            <w:pPr>
              <w:spacing w:before="0" w:after="0"/>
              <w:contextualSpacing/>
              <w:cnfStyle w:val="000000000000" w:firstRow="0" w:lastRow="0" w:firstColumn="0" w:lastColumn="0" w:oddVBand="0" w:evenVBand="0" w:oddHBand="0" w:evenHBand="0" w:firstRowFirstColumn="0" w:firstRowLastColumn="0" w:lastRowFirstColumn="0" w:lastRowLastColumn="0"/>
            </w:pPr>
          </w:p>
        </w:tc>
      </w:tr>
    </w:tbl>
    <w:p w14:paraId="3DE67C18" w14:textId="323F289B" w:rsidR="006D262C" w:rsidRPr="00A57848" w:rsidRDefault="00942813" w:rsidP="00F5627D">
      <w:pPr>
        <w:spacing w:before="240" w:after="0" w:line="276" w:lineRule="auto"/>
        <w:ind w:firstLine="0"/>
        <w:rPr>
          <w:b/>
        </w:rPr>
      </w:pPr>
      <w:r w:rsidRPr="00A57848">
        <w:rPr>
          <w:b/>
        </w:rPr>
        <w:t>21 November 2017</w:t>
      </w:r>
    </w:p>
    <w:p w14:paraId="6E20EB48" w14:textId="028BE270" w:rsidR="00942813" w:rsidRPr="00A57848" w:rsidRDefault="008F5567" w:rsidP="00A57848">
      <w:r w:rsidRPr="00A57848">
        <w:rPr>
          <w:noProof/>
        </w:rPr>
        <w:drawing>
          <wp:anchor distT="0" distB="0" distL="114300" distR="114300" simplePos="0" relativeHeight="251657216" behindDoc="1" locked="0" layoutInCell="1" allowOverlap="1" wp14:anchorId="02B60FED" wp14:editId="745AD3F3">
            <wp:simplePos x="0" y="0"/>
            <wp:positionH relativeFrom="column">
              <wp:posOffset>751840</wp:posOffset>
            </wp:positionH>
            <wp:positionV relativeFrom="page">
              <wp:posOffset>6579235</wp:posOffset>
            </wp:positionV>
            <wp:extent cx="5529580" cy="3111500"/>
            <wp:effectExtent l="0" t="0" r="7620" b="12700"/>
            <wp:wrapNone/>
            <wp:docPr id="1" name="Picture 1" descr="../../../Library/Group%20Containers/6N38VWS5BX.ru.keepcoder.Telegram/account-1430895271492646746/postbox/media/telegram-cloud-file-2-235138870-670-568684303113049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Group%20Containers/6N38VWS5BX.ru.keepcoder.Telegram/account-1430895271492646746/postbox/media/telegram-cloud-file-2-235138870-670-568684303113049629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958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2813" w:rsidRPr="00A57848">
        <w:t xml:space="preserve">The meeting with team, discussing the concept of final visualisation, sketching. </w:t>
      </w:r>
    </w:p>
    <w:p w14:paraId="682E76F7" w14:textId="0DF51B85" w:rsidR="008F5567" w:rsidRPr="00A57848" w:rsidRDefault="008F5567" w:rsidP="00A57848">
      <w:r w:rsidRPr="00A57848">
        <w:br/>
      </w:r>
    </w:p>
    <w:p w14:paraId="22E03244" w14:textId="77777777" w:rsidR="008F5567" w:rsidRPr="00A57848" w:rsidRDefault="008F5567" w:rsidP="00A57848"/>
    <w:p w14:paraId="0F2D755E" w14:textId="77777777" w:rsidR="008F5567" w:rsidRPr="00A57848" w:rsidRDefault="008F5567" w:rsidP="00A57848"/>
    <w:p w14:paraId="5DFC4587" w14:textId="77777777" w:rsidR="008F5567" w:rsidRPr="00A57848" w:rsidRDefault="008F5567" w:rsidP="00A57848"/>
    <w:p w14:paraId="4450C57E" w14:textId="1E38C83A" w:rsidR="008F5567" w:rsidRPr="00F5627D" w:rsidRDefault="007651A6" w:rsidP="00F5627D">
      <w:pPr>
        <w:ind w:firstLine="0"/>
        <w:rPr>
          <w:b/>
        </w:rPr>
      </w:pPr>
      <w:r w:rsidRPr="00A57848">
        <w:rPr>
          <w:rFonts w:eastAsia="Times New Roman"/>
          <w:noProof/>
        </w:rPr>
        <w:drawing>
          <wp:anchor distT="0" distB="0" distL="114300" distR="114300" simplePos="0" relativeHeight="251658240" behindDoc="0" locked="0" layoutInCell="1" allowOverlap="1" wp14:anchorId="543FE8EB" wp14:editId="5B81F77A">
            <wp:simplePos x="0" y="0"/>
            <wp:positionH relativeFrom="column">
              <wp:posOffset>1048385</wp:posOffset>
            </wp:positionH>
            <wp:positionV relativeFrom="page">
              <wp:posOffset>516255</wp:posOffset>
            </wp:positionV>
            <wp:extent cx="4460875" cy="5955030"/>
            <wp:effectExtent l="0" t="10477" r="0" b="0"/>
            <wp:wrapTopAndBottom/>
            <wp:docPr id="2" name="Picture 2" descr="https://lh5.googleusercontent.com/e_HQBv82nxYSuxXrSi_e2CW-XXpYzScmglbQuYoz5z2OEB48aRquonqjqElXrkXM8e6zBBZu1XF86nbuT8GAs2MxUFLVAl3nqmbbsdSHHxEp5JFJ0XkxUIZXkWG1U3S9Eahin1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e_HQBv82nxYSuxXrSi_e2CW-XXpYzScmglbQuYoz5z2OEB48aRquonqjqElXrkXM8e6zBBZu1XF86nbuT8GAs2MxUFLVAl3nqmbbsdSHHxEp5JFJ0XkxUIZXkWG1U3S9Eahin18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460875" cy="595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567" w:rsidRPr="00F5627D">
        <w:rPr>
          <w:b/>
        </w:rPr>
        <w:t>22 November 2017</w:t>
      </w:r>
    </w:p>
    <w:p w14:paraId="5DE2AC51" w14:textId="1830ABBA" w:rsidR="008F5567" w:rsidRPr="00A57848" w:rsidRDefault="008F5567" w:rsidP="00A57848">
      <w:r w:rsidRPr="00A57848">
        <w:t>Handmade sketch.</w:t>
      </w:r>
    </w:p>
    <w:p w14:paraId="5BF8D1B9" w14:textId="69499EE3" w:rsidR="00A57848" w:rsidRDefault="00A57848" w:rsidP="00A57848">
      <w:pPr>
        <w:rPr>
          <w:rFonts w:eastAsia="Times New Roman"/>
        </w:rPr>
      </w:pPr>
    </w:p>
    <w:p w14:paraId="36D303CC" w14:textId="7261AD69" w:rsidR="008D3F2E" w:rsidRDefault="008D3F2E" w:rsidP="008D3F2E">
      <w:pPr>
        <w:pStyle w:val="Heading2"/>
        <w:ind w:firstLine="0"/>
        <w:jc w:val="left"/>
        <w:rPr>
          <w:b w:val="0"/>
          <w:sz w:val="32"/>
          <w:szCs w:val="32"/>
        </w:rPr>
      </w:pPr>
      <w:r>
        <w:rPr>
          <w:b w:val="0"/>
          <w:sz w:val="32"/>
          <w:szCs w:val="32"/>
        </w:rPr>
        <w:t>ABOUT RAW DATA</w:t>
      </w:r>
    </w:p>
    <w:p w14:paraId="4433D868" w14:textId="226AC875" w:rsidR="007651A6" w:rsidRDefault="008D3F2E" w:rsidP="007651A6">
      <w:pPr>
        <w:spacing w:before="0" w:after="0" w:line="276" w:lineRule="auto"/>
        <w:rPr>
          <w:i/>
        </w:rPr>
      </w:pPr>
      <w:r>
        <w:t>The raw data has been downloaded from group admin’s panel</w:t>
      </w:r>
      <w:r w:rsidRPr="008D3F2E">
        <w:t xml:space="preserve"> and </w:t>
      </w:r>
      <w:r w:rsidR="007651A6">
        <w:t xml:space="preserve">represents the time series data, </w:t>
      </w:r>
      <w:r w:rsidR="007651A6" w:rsidRPr="007651A6">
        <w:rPr>
          <w:i/>
        </w:rPr>
        <w:t>Table 2.</w:t>
      </w:r>
    </w:p>
    <w:p w14:paraId="7598F6DC" w14:textId="77777777" w:rsidR="007651A6" w:rsidRPr="007651A6" w:rsidRDefault="007651A6" w:rsidP="007651A6">
      <w:pPr>
        <w:spacing w:before="0" w:after="0" w:line="276" w:lineRule="auto"/>
        <w:rPr>
          <w:i/>
        </w:rPr>
      </w:pPr>
    </w:p>
    <w:tbl>
      <w:tblPr>
        <w:tblW w:w="6482" w:type="dxa"/>
        <w:jc w:val="center"/>
        <w:tblLook w:val="04A0" w:firstRow="1" w:lastRow="0" w:firstColumn="1" w:lastColumn="0" w:noHBand="0" w:noVBand="1"/>
      </w:tblPr>
      <w:tblGrid>
        <w:gridCol w:w="1618"/>
        <w:gridCol w:w="1216"/>
        <w:gridCol w:w="1216"/>
        <w:gridCol w:w="1216"/>
        <w:gridCol w:w="1216"/>
      </w:tblGrid>
      <w:tr w:rsidR="007651A6" w:rsidRPr="007651A6" w14:paraId="5DB64378" w14:textId="77777777" w:rsidTr="00EE1293">
        <w:trPr>
          <w:trHeight w:val="319"/>
          <w:jc w:val="center"/>
        </w:trPr>
        <w:tc>
          <w:tcPr>
            <w:tcW w:w="1618" w:type="dxa"/>
            <w:tcBorders>
              <w:top w:val="nil"/>
              <w:left w:val="nil"/>
              <w:bottom w:val="nil"/>
              <w:right w:val="nil"/>
            </w:tcBorders>
            <w:shd w:val="clear" w:color="auto" w:fill="auto"/>
            <w:noWrap/>
            <w:vAlign w:val="bottom"/>
            <w:hideMark/>
          </w:tcPr>
          <w:p w14:paraId="77D39E69"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Date</w:t>
            </w:r>
          </w:p>
        </w:tc>
        <w:tc>
          <w:tcPr>
            <w:tcW w:w="1216" w:type="dxa"/>
            <w:tcBorders>
              <w:top w:val="nil"/>
              <w:left w:val="nil"/>
              <w:bottom w:val="nil"/>
              <w:right w:val="nil"/>
            </w:tcBorders>
            <w:shd w:val="clear" w:color="auto" w:fill="auto"/>
            <w:noWrap/>
            <w:vAlign w:val="bottom"/>
            <w:hideMark/>
          </w:tcPr>
          <w:p w14:paraId="0C711D41"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Name</w:t>
            </w:r>
          </w:p>
        </w:tc>
        <w:tc>
          <w:tcPr>
            <w:tcW w:w="1216" w:type="dxa"/>
            <w:tcBorders>
              <w:top w:val="nil"/>
              <w:left w:val="nil"/>
              <w:bottom w:val="nil"/>
              <w:right w:val="nil"/>
            </w:tcBorders>
            <w:shd w:val="clear" w:color="auto" w:fill="auto"/>
            <w:noWrap/>
            <w:vAlign w:val="bottom"/>
            <w:hideMark/>
          </w:tcPr>
          <w:p w14:paraId="6A7C0ADF"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Par1</w:t>
            </w:r>
          </w:p>
        </w:tc>
        <w:tc>
          <w:tcPr>
            <w:tcW w:w="1216" w:type="dxa"/>
            <w:tcBorders>
              <w:top w:val="nil"/>
              <w:left w:val="nil"/>
              <w:bottom w:val="nil"/>
              <w:right w:val="nil"/>
            </w:tcBorders>
            <w:shd w:val="clear" w:color="auto" w:fill="auto"/>
            <w:noWrap/>
            <w:vAlign w:val="bottom"/>
            <w:hideMark/>
          </w:tcPr>
          <w:p w14:paraId="33B9F90F"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Par2</w:t>
            </w:r>
          </w:p>
        </w:tc>
        <w:tc>
          <w:tcPr>
            <w:tcW w:w="1216" w:type="dxa"/>
            <w:tcBorders>
              <w:top w:val="nil"/>
              <w:left w:val="nil"/>
              <w:bottom w:val="nil"/>
              <w:right w:val="nil"/>
            </w:tcBorders>
            <w:shd w:val="clear" w:color="auto" w:fill="auto"/>
            <w:noWrap/>
            <w:vAlign w:val="bottom"/>
            <w:hideMark/>
          </w:tcPr>
          <w:p w14:paraId="00948B72"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Value</w:t>
            </w:r>
          </w:p>
        </w:tc>
      </w:tr>
      <w:tr w:rsidR="007651A6" w:rsidRPr="007651A6" w14:paraId="0ED5BBDC" w14:textId="77777777" w:rsidTr="00EE1293">
        <w:trPr>
          <w:trHeight w:val="319"/>
          <w:jc w:val="center"/>
        </w:trPr>
        <w:tc>
          <w:tcPr>
            <w:tcW w:w="1618" w:type="dxa"/>
            <w:tcBorders>
              <w:top w:val="nil"/>
              <w:left w:val="nil"/>
              <w:bottom w:val="nil"/>
              <w:right w:val="nil"/>
            </w:tcBorders>
            <w:shd w:val="clear" w:color="auto" w:fill="auto"/>
            <w:noWrap/>
            <w:vAlign w:val="bottom"/>
            <w:hideMark/>
          </w:tcPr>
          <w:p w14:paraId="34472F22"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03.12.2017</w:t>
            </w:r>
          </w:p>
        </w:tc>
        <w:tc>
          <w:tcPr>
            <w:tcW w:w="1216" w:type="dxa"/>
            <w:tcBorders>
              <w:top w:val="nil"/>
              <w:left w:val="nil"/>
              <w:bottom w:val="nil"/>
              <w:right w:val="nil"/>
            </w:tcBorders>
            <w:shd w:val="clear" w:color="auto" w:fill="auto"/>
            <w:noWrap/>
            <w:vAlign w:val="bottom"/>
            <w:hideMark/>
          </w:tcPr>
          <w:p w14:paraId="29E7F6CE"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views</w:t>
            </w:r>
          </w:p>
        </w:tc>
        <w:tc>
          <w:tcPr>
            <w:tcW w:w="1216" w:type="dxa"/>
            <w:tcBorders>
              <w:top w:val="nil"/>
              <w:left w:val="nil"/>
              <w:bottom w:val="nil"/>
              <w:right w:val="nil"/>
            </w:tcBorders>
            <w:shd w:val="clear" w:color="auto" w:fill="auto"/>
            <w:noWrap/>
            <w:vAlign w:val="bottom"/>
            <w:hideMark/>
          </w:tcPr>
          <w:p w14:paraId="42F4134E"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p>
        </w:tc>
        <w:tc>
          <w:tcPr>
            <w:tcW w:w="1216" w:type="dxa"/>
            <w:tcBorders>
              <w:top w:val="nil"/>
              <w:left w:val="nil"/>
              <w:bottom w:val="nil"/>
              <w:right w:val="nil"/>
            </w:tcBorders>
            <w:shd w:val="clear" w:color="auto" w:fill="auto"/>
            <w:noWrap/>
            <w:vAlign w:val="bottom"/>
            <w:hideMark/>
          </w:tcPr>
          <w:p w14:paraId="28956257" w14:textId="77777777" w:rsidR="007651A6" w:rsidRPr="007651A6" w:rsidRDefault="007651A6" w:rsidP="007651A6">
            <w:pPr>
              <w:spacing w:before="0" w:after="0" w:line="240" w:lineRule="auto"/>
              <w:ind w:firstLine="0"/>
              <w:jc w:val="left"/>
              <w:rPr>
                <w:rFonts w:ascii="Helvetica Light" w:eastAsia="Times New Roman" w:hAnsi="Helvetica Light"/>
                <w:iCs w:val="0"/>
                <w:color w:val="auto"/>
                <w:szCs w:val="28"/>
              </w:rPr>
            </w:pPr>
          </w:p>
        </w:tc>
        <w:tc>
          <w:tcPr>
            <w:tcW w:w="1216" w:type="dxa"/>
            <w:tcBorders>
              <w:top w:val="nil"/>
              <w:left w:val="nil"/>
              <w:bottom w:val="nil"/>
              <w:right w:val="nil"/>
            </w:tcBorders>
            <w:shd w:val="clear" w:color="auto" w:fill="auto"/>
            <w:noWrap/>
            <w:vAlign w:val="bottom"/>
            <w:hideMark/>
          </w:tcPr>
          <w:p w14:paraId="05EA76A1" w14:textId="77777777" w:rsidR="007651A6" w:rsidRPr="007651A6" w:rsidRDefault="007651A6" w:rsidP="007651A6">
            <w:pPr>
              <w:spacing w:before="0" w:after="0" w:line="240" w:lineRule="auto"/>
              <w:ind w:firstLine="0"/>
              <w:jc w:val="righ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222</w:t>
            </w:r>
          </w:p>
        </w:tc>
      </w:tr>
      <w:tr w:rsidR="007651A6" w:rsidRPr="007651A6" w14:paraId="7F502DC0" w14:textId="77777777" w:rsidTr="00EE1293">
        <w:trPr>
          <w:trHeight w:val="319"/>
          <w:jc w:val="center"/>
        </w:trPr>
        <w:tc>
          <w:tcPr>
            <w:tcW w:w="1618" w:type="dxa"/>
            <w:tcBorders>
              <w:top w:val="nil"/>
              <w:left w:val="nil"/>
              <w:bottom w:val="nil"/>
              <w:right w:val="nil"/>
            </w:tcBorders>
            <w:shd w:val="clear" w:color="auto" w:fill="auto"/>
            <w:noWrap/>
            <w:vAlign w:val="bottom"/>
            <w:hideMark/>
          </w:tcPr>
          <w:p w14:paraId="38949155"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03.12.2017</w:t>
            </w:r>
          </w:p>
        </w:tc>
        <w:tc>
          <w:tcPr>
            <w:tcW w:w="1216" w:type="dxa"/>
            <w:tcBorders>
              <w:top w:val="nil"/>
              <w:left w:val="nil"/>
              <w:bottom w:val="nil"/>
              <w:right w:val="nil"/>
            </w:tcBorders>
            <w:shd w:val="clear" w:color="auto" w:fill="auto"/>
            <w:noWrap/>
            <w:vAlign w:val="bottom"/>
            <w:hideMark/>
          </w:tcPr>
          <w:p w14:paraId="36983C60"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visitors</w:t>
            </w:r>
          </w:p>
        </w:tc>
        <w:tc>
          <w:tcPr>
            <w:tcW w:w="1216" w:type="dxa"/>
            <w:tcBorders>
              <w:top w:val="nil"/>
              <w:left w:val="nil"/>
              <w:bottom w:val="nil"/>
              <w:right w:val="nil"/>
            </w:tcBorders>
            <w:shd w:val="clear" w:color="auto" w:fill="auto"/>
            <w:noWrap/>
            <w:vAlign w:val="bottom"/>
            <w:hideMark/>
          </w:tcPr>
          <w:p w14:paraId="09510831"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p>
        </w:tc>
        <w:tc>
          <w:tcPr>
            <w:tcW w:w="1216" w:type="dxa"/>
            <w:tcBorders>
              <w:top w:val="nil"/>
              <w:left w:val="nil"/>
              <w:bottom w:val="nil"/>
              <w:right w:val="nil"/>
            </w:tcBorders>
            <w:shd w:val="clear" w:color="auto" w:fill="auto"/>
            <w:noWrap/>
            <w:vAlign w:val="bottom"/>
            <w:hideMark/>
          </w:tcPr>
          <w:p w14:paraId="04B40710" w14:textId="77777777" w:rsidR="007651A6" w:rsidRPr="007651A6" w:rsidRDefault="007651A6" w:rsidP="007651A6">
            <w:pPr>
              <w:spacing w:before="0" w:after="0" w:line="240" w:lineRule="auto"/>
              <w:ind w:firstLine="0"/>
              <w:jc w:val="left"/>
              <w:rPr>
                <w:rFonts w:ascii="Helvetica Light" w:eastAsia="Times New Roman" w:hAnsi="Helvetica Light"/>
                <w:iCs w:val="0"/>
                <w:color w:val="auto"/>
                <w:szCs w:val="28"/>
              </w:rPr>
            </w:pPr>
          </w:p>
        </w:tc>
        <w:tc>
          <w:tcPr>
            <w:tcW w:w="1216" w:type="dxa"/>
            <w:tcBorders>
              <w:top w:val="nil"/>
              <w:left w:val="nil"/>
              <w:bottom w:val="nil"/>
              <w:right w:val="nil"/>
            </w:tcBorders>
            <w:shd w:val="clear" w:color="auto" w:fill="auto"/>
            <w:noWrap/>
            <w:vAlign w:val="bottom"/>
            <w:hideMark/>
          </w:tcPr>
          <w:p w14:paraId="097F9A54" w14:textId="77777777" w:rsidR="007651A6" w:rsidRPr="007651A6" w:rsidRDefault="007651A6" w:rsidP="007651A6">
            <w:pPr>
              <w:spacing w:before="0" w:after="0" w:line="240" w:lineRule="auto"/>
              <w:ind w:firstLine="0"/>
              <w:jc w:val="righ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165</w:t>
            </w:r>
          </w:p>
        </w:tc>
      </w:tr>
      <w:tr w:rsidR="007651A6" w:rsidRPr="007651A6" w14:paraId="04F6A6B5" w14:textId="77777777" w:rsidTr="00EE1293">
        <w:trPr>
          <w:trHeight w:val="319"/>
          <w:jc w:val="center"/>
        </w:trPr>
        <w:tc>
          <w:tcPr>
            <w:tcW w:w="1618" w:type="dxa"/>
            <w:tcBorders>
              <w:top w:val="nil"/>
              <w:left w:val="nil"/>
              <w:bottom w:val="nil"/>
              <w:right w:val="nil"/>
            </w:tcBorders>
            <w:shd w:val="clear" w:color="auto" w:fill="auto"/>
            <w:noWrap/>
            <w:vAlign w:val="bottom"/>
            <w:hideMark/>
          </w:tcPr>
          <w:p w14:paraId="41F82984"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03.12.2017</w:t>
            </w:r>
          </w:p>
        </w:tc>
        <w:tc>
          <w:tcPr>
            <w:tcW w:w="1216" w:type="dxa"/>
            <w:tcBorders>
              <w:top w:val="nil"/>
              <w:left w:val="nil"/>
              <w:bottom w:val="nil"/>
              <w:right w:val="nil"/>
            </w:tcBorders>
            <w:shd w:val="clear" w:color="auto" w:fill="auto"/>
            <w:noWrap/>
            <w:vAlign w:val="bottom"/>
            <w:hideMark/>
          </w:tcPr>
          <w:p w14:paraId="685D9613"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gender</w:t>
            </w:r>
          </w:p>
        </w:tc>
        <w:tc>
          <w:tcPr>
            <w:tcW w:w="1216" w:type="dxa"/>
            <w:tcBorders>
              <w:top w:val="nil"/>
              <w:left w:val="nil"/>
              <w:bottom w:val="nil"/>
              <w:right w:val="nil"/>
            </w:tcBorders>
            <w:shd w:val="clear" w:color="auto" w:fill="auto"/>
            <w:noWrap/>
            <w:vAlign w:val="bottom"/>
            <w:hideMark/>
          </w:tcPr>
          <w:p w14:paraId="69535109"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Ж</w:t>
            </w:r>
          </w:p>
        </w:tc>
        <w:tc>
          <w:tcPr>
            <w:tcW w:w="1216" w:type="dxa"/>
            <w:tcBorders>
              <w:top w:val="nil"/>
              <w:left w:val="nil"/>
              <w:bottom w:val="nil"/>
              <w:right w:val="nil"/>
            </w:tcBorders>
            <w:shd w:val="clear" w:color="auto" w:fill="auto"/>
            <w:noWrap/>
            <w:vAlign w:val="bottom"/>
            <w:hideMark/>
          </w:tcPr>
          <w:p w14:paraId="3C58A2F5"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p>
        </w:tc>
        <w:tc>
          <w:tcPr>
            <w:tcW w:w="1216" w:type="dxa"/>
            <w:tcBorders>
              <w:top w:val="nil"/>
              <w:left w:val="nil"/>
              <w:bottom w:val="nil"/>
              <w:right w:val="nil"/>
            </w:tcBorders>
            <w:shd w:val="clear" w:color="auto" w:fill="auto"/>
            <w:noWrap/>
            <w:vAlign w:val="bottom"/>
            <w:hideMark/>
          </w:tcPr>
          <w:p w14:paraId="2F705EEE" w14:textId="77777777" w:rsidR="007651A6" w:rsidRPr="007651A6" w:rsidRDefault="007651A6" w:rsidP="007651A6">
            <w:pPr>
              <w:spacing w:before="0" w:after="0" w:line="240" w:lineRule="auto"/>
              <w:ind w:firstLine="0"/>
              <w:jc w:val="righ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54</w:t>
            </w:r>
          </w:p>
        </w:tc>
      </w:tr>
      <w:tr w:rsidR="007651A6" w:rsidRPr="007651A6" w14:paraId="54681239" w14:textId="77777777" w:rsidTr="00EE1293">
        <w:trPr>
          <w:trHeight w:val="319"/>
          <w:jc w:val="center"/>
        </w:trPr>
        <w:tc>
          <w:tcPr>
            <w:tcW w:w="1618" w:type="dxa"/>
            <w:tcBorders>
              <w:top w:val="nil"/>
              <w:left w:val="nil"/>
              <w:bottom w:val="nil"/>
              <w:right w:val="nil"/>
            </w:tcBorders>
            <w:shd w:val="clear" w:color="auto" w:fill="auto"/>
            <w:noWrap/>
            <w:vAlign w:val="bottom"/>
            <w:hideMark/>
          </w:tcPr>
          <w:p w14:paraId="056623DB"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03.12.2017</w:t>
            </w:r>
          </w:p>
        </w:tc>
        <w:tc>
          <w:tcPr>
            <w:tcW w:w="1216" w:type="dxa"/>
            <w:tcBorders>
              <w:top w:val="nil"/>
              <w:left w:val="nil"/>
              <w:bottom w:val="nil"/>
              <w:right w:val="nil"/>
            </w:tcBorders>
            <w:shd w:val="clear" w:color="auto" w:fill="auto"/>
            <w:noWrap/>
            <w:vAlign w:val="bottom"/>
            <w:hideMark/>
          </w:tcPr>
          <w:p w14:paraId="3A7A4194"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gender</w:t>
            </w:r>
          </w:p>
        </w:tc>
        <w:tc>
          <w:tcPr>
            <w:tcW w:w="1216" w:type="dxa"/>
            <w:tcBorders>
              <w:top w:val="nil"/>
              <w:left w:val="nil"/>
              <w:bottom w:val="nil"/>
              <w:right w:val="nil"/>
            </w:tcBorders>
            <w:shd w:val="clear" w:color="auto" w:fill="auto"/>
            <w:noWrap/>
            <w:vAlign w:val="bottom"/>
            <w:hideMark/>
          </w:tcPr>
          <w:p w14:paraId="7F32AD5E"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М</w:t>
            </w:r>
          </w:p>
        </w:tc>
        <w:tc>
          <w:tcPr>
            <w:tcW w:w="1216" w:type="dxa"/>
            <w:tcBorders>
              <w:top w:val="nil"/>
              <w:left w:val="nil"/>
              <w:bottom w:val="nil"/>
              <w:right w:val="nil"/>
            </w:tcBorders>
            <w:shd w:val="clear" w:color="auto" w:fill="auto"/>
            <w:noWrap/>
            <w:vAlign w:val="bottom"/>
            <w:hideMark/>
          </w:tcPr>
          <w:p w14:paraId="5631F0D9" w14:textId="77777777" w:rsidR="007651A6" w:rsidRPr="007651A6" w:rsidRDefault="007651A6" w:rsidP="007651A6">
            <w:pPr>
              <w:spacing w:before="0" w:after="0" w:line="240" w:lineRule="auto"/>
              <w:ind w:firstLine="0"/>
              <w:jc w:val="left"/>
              <w:rPr>
                <w:rFonts w:ascii="Helvetica Light" w:eastAsia="Times New Roman" w:hAnsi="Helvetica Light"/>
                <w:iCs w:val="0"/>
                <w:color w:val="000000"/>
                <w:szCs w:val="28"/>
              </w:rPr>
            </w:pPr>
          </w:p>
        </w:tc>
        <w:tc>
          <w:tcPr>
            <w:tcW w:w="1216" w:type="dxa"/>
            <w:tcBorders>
              <w:top w:val="nil"/>
              <w:left w:val="nil"/>
              <w:bottom w:val="nil"/>
              <w:right w:val="nil"/>
            </w:tcBorders>
            <w:shd w:val="clear" w:color="auto" w:fill="auto"/>
            <w:noWrap/>
            <w:vAlign w:val="bottom"/>
            <w:hideMark/>
          </w:tcPr>
          <w:p w14:paraId="54F19EDB" w14:textId="77777777" w:rsidR="007651A6" w:rsidRPr="007651A6" w:rsidRDefault="007651A6" w:rsidP="007651A6">
            <w:pPr>
              <w:spacing w:before="0" w:after="0" w:line="240" w:lineRule="auto"/>
              <w:ind w:firstLine="0"/>
              <w:jc w:val="right"/>
              <w:rPr>
                <w:rFonts w:ascii="Helvetica Light" w:eastAsia="Times New Roman" w:hAnsi="Helvetica Light"/>
                <w:iCs w:val="0"/>
                <w:color w:val="000000"/>
                <w:szCs w:val="28"/>
              </w:rPr>
            </w:pPr>
            <w:r w:rsidRPr="007651A6">
              <w:rPr>
                <w:rFonts w:ascii="Helvetica Light" w:eastAsia="Times New Roman" w:hAnsi="Helvetica Light"/>
                <w:iCs w:val="0"/>
                <w:color w:val="000000"/>
                <w:szCs w:val="28"/>
              </w:rPr>
              <w:t>104</w:t>
            </w:r>
          </w:p>
        </w:tc>
      </w:tr>
    </w:tbl>
    <w:p w14:paraId="315BA9ED" w14:textId="55D8FC85" w:rsidR="00EE1293" w:rsidRPr="00EE1293" w:rsidRDefault="00EE1293" w:rsidP="00EE1293">
      <w:pPr>
        <w:rPr>
          <w:szCs w:val="28"/>
        </w:rPr>
      </w:pPr>
      <w:r w:rsidRPr="00EE1293">
        <w:rPr>
          <w:szCs w:val="28"/>
        </w:rPr>
        <w:t>Day-by-day statistics for next parameters:</w:t>
      </w:r>
    </w:p>
    <w:p w14:paraId="2492C14A"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Visitors</w:t>
      </w:r>
    </w:p>
    <w:p w14:paraId="2D0E05B5"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Gender</w:t>
      </w:r>
    </w:p>
    <w:p w14:paraId="0DFDB1B8"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Ages (8 ranges)</w:t>
      </w:r>
    </w:p>
    <w:p w14:paraId="5897A5D3"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Countries</w:t>
      </w:r>
    </w:p>
    <w:p w14:paraId="4CC18284"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Cities</w:t>
      </w:r>
    </w:p>
    <w:p w14:paraId="36B8ED40"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Feedback</w:t>
      </w:r>
    </w:p>
    <w:p w14:paraId="6F728E48" w14:textId="77777777" w:rsidR="00EE1293" w:rsidRPr="00EE1293" w:rsidRDefault="00EE1293" w:rsidP="00EE1293">
      <w:pPr>
        <w:pStyle w:val="ListParagraph"/>
        <w:numPr>
          <w:ilvl w:val="1"/>
          <w:numId w:val="8"/>
        </w:numPr>
        <w:rPr>
          <w:rFonts w:ascii="Helvetica" w:hAnsi="Helvetica"/>
          <w:sz w:val="28"/>
          <w:szCs w:val="28"/>
        </w:rPr>
      </w:pPr>
      <w:r w:rsidRPr="00EE1293">
        <w:rPr>
          <w:rFonts w:ascii="Helvetica" w:hAnsi="Helvetica"/>
          <w:sz w:val="28"/>
          <w:szCs w:val="28"/>
        </w:rPr>
        <w:t>Likes</w:t>
      </w:r>
    </w:p>
    <w:p w14:paraId="18C95ECA" w14:textId="77777777" w:rsidR="00EE1293" w:rsidRPr="00EE1293" w:rsidRDefault="00EE1293" w:rsidP="00EE1293">
      <w:pPr>
        <w:pStyle w:val="ListParagraph"/>
        <w:numPr>
          <w:ilvl w:val="1"/>
          <w:numId w:val="8"/>
        </w:numPr>
        <w:rPr>
          <w:rFonts w:ascii="Helvetica" w:hAnsi="Helvetica"/>
          <w:sz w:val="28"/>
          <w:szCs w:val="28"/>
        </w:rPr>
      </w:pPr>
      <w:r w:rsidRPr="00EE1293">
        <w:rPr>
          <w:rFonts w:ascii="Helvetica" w:hAnsi="Helvetica"/>
          <w:sz w:val="28"/>
          <w:szCs w:val="28"/>
        </w:rPr>
        <w:t>Shares</w:t>
      </w:r>
    </w:p>
    <w:p w14:paraId="00461DF7" w14:textId="77777777" w:rsidR="00EE1293" w:rsidRPr="00EE1293" w:rsidRDefault="00EE1293" w:rsidP="00EE1293">
      <w:pPr>
        <w:pStyle w:val="ListParagraph"/>
        <w:numPr>
          <w:ilvl w:val="1"/>
          <w:numId w:val="8"/>
        </w:numPr>
        <w:rPr>
          <w:rFonts w:ascii="Helvetica" w:hAnsi="Helvetica"/>
          <w:sz w:val="28"/>
          <w:szCs w:val="28"/>
        </w:rPr>
      </w:pPr>
      <w:r w:rsidRPr="00EE1293">
        <w:rPr>
          <w:rFonts w:ascii="Helvetica" w:hAnsi="Helvetica"/>
          <w:sz w:val="28"/>
          <w:szCs w:val="28"/>
        </w:rPr>
        <w:t>Comments</w:t>
      </w:r>
    </w:p>
    <w:p w14:paraId="1CF83126" w14:textId="77777777" w:rsidR="00EE1293" w:rsidRPr="00EE1293" w:rsidRDefault="00EE1293" w:rsidP="00EE1293">
      <w:pPr>
        <w:pStyle w:val="ListParagraph"/>
        <w:numPr>
          <w:ilvl w:val="0"/>
          <w:numId w:val="8"/>
        </w:numPr>
        <w:rPr>
          <w:rFonts w:ascii="Helvetica" w:hAnsi="Helvetica"/>
          <w:sz w:val="28"/>
          <w:szCs w:val="28"/>
        </w:rPr>
      </w:pPr>
      <w:r w:rsidRPr="00EE1293">
        <w:rPr>
          <w:rFonts w:ascii="Helvetica" w:hAnsi="Helvetica"/>
          <w:sz w:val="28"/>
          <w:szCs w:val="28"/>
        </w:rPr>
        <w:t>Members</w:t>
      </w:r>
    </w:p>
    <w:p w14:paraId="78823CEB" w14:textId="77777777" w:rsidR="00EE1293" w:rsidRPr="00EE1293" w:rsidRDefault="00EE1293" w:rsidP="00EE1293">
      <w:pPr>
        <w:pStyle w:val="ListParagraph"/>
        <w:numPr>
          <w:ilvl w:val="1"/>
          <w:numId w:val="8"/>
        </w:numPr>
        <w:rPr>
          <w:rFonts w:ascii="Helvetica" w:hAnsi="Helvetica"/>
          <w:sz w:val="28"/>
          <w:szCs w:val="28"/>
        </w:rPr>
      </w:pPr>
      <w:r w:rsidRPr="00EE1293">
        <w:rPr>
          <w:rFonts w:ascii="Helvetica" w:hAnsi="Helvetica"/>
          <w:sz w:val="28"/>
          <w:szCs w:val="28"/>
        </w:rPr>
        <w:t>New</w:t>
      </w:r>
    </w:p>
    <w:p w14:paraId="376801DA" w14:textId="77777777" w:rsidR="00EE1293" w:rsidRPr="00EE1293" w:rsidRDefault="00EE1293" w:rsidP="00EE1293">
      <w:pPr>
        <w:pStyle w:val="ListParagraph"/>
        <w:numPr>
          <w:ilvl w:val="1"/>
          <w:numId w:val="8"/>
        </w:numPr>
        <w:rPr>
          <w:rFonts w:ascii="Helvetica" w:hAnsi="Helvetica"/>
          <w:sz w:val="28"/>
          <w:szCs w:val="28"/>
        </w:rPr>
      </w:pPr>
      <w:r w:rsidRPr="00EE1293">
        <w:rPr>
          <w:rFonts w:ascii="Helvetica" w:hAnsi="Helvetica"/>
          <w:sz w:val="28"/>
          <w:szCs w:val="28"/>
        </w:rPr>
        <w:t>Left</w:t>
      </w:r>
    </w:p>
    <w:p w14:paraId="1896FC61" w14:textId="217F78BF" w:rsidR="007651A6" w:rsidRDefault="00EE1293" w:rsidP="008D3F2E">
      <w:pPr>
        <w:rPr>
          <w:lang w:val="en-US"/>
        </w:rPr>
      </w:pPr>
      <w:r>
        <w:rPr>
          <w:lang w:val="en-US"/>
        </w:rPr>
        <w:t xml:space="preserve">4 files with approximately 60k rows, what made them </w:t>
      </w:r>
      <w:r w:rsidR="00C263CF">
        <w:rPr>
          <w:lang w:val="en-US"/>
        </w:rPr>
        <w:t>awful</w:t>
      </w:r>
      <w:r>
        <w:rPr>
          <w:lang w:val="en-US"/>
        </w:rPr>
        <w:t xml:space="preserve"> for pure integration in project. For better performance has been implemented the data munging process, what gives as a result the json file with hierarchical structure (for more information have a look at </w:t>
      </w:r>
      <w:r w:rsidRPr="00EE1293">
        <w:rPr>
          <w:color w:val="E09B3B" w:themeColor="accent1"/>
          <w:lang w:val="en-US"/>
        </w:rPr>
        <w:t>/</w:t>
      </w:r>
      <w:proofErr w:type="spellStart"/>
      <w:r w:rsidRPr="00EE1293">
        <w:rPr>
          <w:color w:val="E09B3B" w:themeColor="accent1"/>
          <w:lang w:val="en-US"/>
        </w:rPr>
        <w:t>py</w:t>
      </w:r>
      <w:proofErr w:type="spellEnd"/>
      <w:r w:rsidRPr="00EE1293">
        <w:rPr>
          <w:color w:val="E09B3B" w:themeColor="accent1"/>
          <w:lang w:val="en-US"/>
        </w:rPr>
        <w:t xml:space="preserve"> </w:t>
      </w:r>
      <w:r>
        <w:rPr>
          <w:lang w:val="en-US"/>
        </w:rPr>
        <w:t>folder).</w:t>
      </w:r>
    </w:p>
    <w:p w14:paraId="39101C21" w14:textId="100BEF89" w:rsidR="00C263CF" w:rsidRDefault="00C263CF" w:rsidP="008D3F2E">
      <w:pPr>
        <w:rPr>
          <w:lang w:val="en-US"/>
        </w:rPr>
      </w:pPr>
      <w:r>
        <w:rPr>
          <w:lang w:val="en-US"/>
        </w:rPr>
        <w:t xml:space="preserve">Another part of data is public </w:t>
      </w:r>
      <w:proofErr w:type="gramStart"/>
      <w:r>
        <w:rPr>
          <w:lang w:val="en-US"/>
        </w:rPr>
        <w:t>users</w:t>
      </w:r>
      <w:proofErr w:type="gramEnd"/>
      <w:r>
        <w:rPr>
          <w:lang w:val="en-US"/>
        </w:rPr>
        <w:t xml:space="preserve"> information</w:t>
      </w:r>
      <w:r w:rsidRPr="00C263CF">
        <w:rPr>
          <w:lang w:val="en-US"/>
        </w:rPr>
        <w:t xml:space="preserve"> has been crawled via VK API, total number of unique users is </w:t>
      </w:r>
      <w:r w:rsidRPr="00C263CF">
        <w:rPr>
          <w:b/>
          <w:lang w:val="en-US"/>
        </w:rPr>
        <w:t>1 262 272</w:t>
      </w:r>
      <w:r w:rsidRPr="00C263CF">
        <w:rPr>
          <w:lang w:val="en-US"/>
        </w:rPr>
        <w:t xml:space="preserve"> and approximately </w:t>
      </w:r>
      <w:r w:rsidRPr="00C263CF">
        <w:rPr>
          <w:b/>
          <w:lang w:val="en-US"/>
        </w:rPr>
        <w:t>1GB of size</w:t>
      </w:r>
      <w:r w:rsidRPr="00C263CF">
        <w:rPr>
          <w:lang w:val="en-US"/>
        </w:rPr>
        <w:t>, what makes this raw data totally unfitted for front-end usage. However, we can aggregate it before moving to visualization actually. For this purpose, I’ve selected typical Data Science package - Pandas. The main focus was on following fields:</w:t>
      </w:r>
    </w:p>
    <w:p w14:paraId="4207A45C" w14:textId="77777777" w:rsidR="00C263CF" w:rsidRPr="00C263CF" w:rsidRDefault="00C263CF" w:rsidP="00C263CF">
      <w:pPr>
        <w:pStyle w:val="ListParagraph"/>
        <w:numPr>
          <w:ilvl w:val="0"/>
          <w:numId w:val="9"/>
        </w:numPr>
        <w:rPr>
          <w:rFonts w:ascii="Helvetica" w:hAnsi="Helvetica"/>
          <w:sz w:val="24"/>
          <w:szCs w:val="24"/>
        </w:rPr>
      </w:pPr>
      <w:r w:rsidRPr="00C263CF">
        <w:rPr>
          <w:rFonts w:ascii="Helvetica" w:hAnsi="Helvetica"/>
          <w:sz w:val="24"/>
          <w:szCs w:val="24"/>
        </w:rPr>
        <w:t>Relations</w:t>
      </w:r>
    </w:p>
    <w:p w14:paraId="3A392A86"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1</w:t>
      </w:r>
      <w:r w:rsidRPr="00C263CF">
        <w:rPr>
          <w:rFonts w:ascii="Helvetica" w:hAnsi="Helvetica"/>
          <w:sz w:val="24"/>
          <w:szCs w:val="24"/>
          <w:lang w:val="en-GB"/>
        </w:rPr>
        <w:t> – single;</w:t>
      </w:r>
    </w:p>
    <w:p w14:paraId="3E212CFF"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2</w:t>
      </w:r>
      <w:r w:rsidRPr="00C263CF">
        <w:rPr>
          <w:rFonts w:ascii="Helvetica" w:hAnsi="Helvetica"/>
          <w:sz w:val="24"/>
          <w:szCs w:val="24"/>
          <w:lang w:val="en-GB"/>
        </w:rPr>
        <w:t> – in a relationship;</w:t>
      </w:r>
    </w:p>
    <w:p w14:paraId="19C81612"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3</w:t>
      </w:r>
      <w:r w:rsidRPr="00C263CF">
        <w:rPr>
          <w:rFonts w:ascii="Helvetica" w:hAnsi="Helvetica"/>
          <w:sz w:val="24"/>
          <w:szCs w:val="24"/>
          <w:lang w:val="en-GB"/>
        </w:rPr>
        <w:t> – engaged;</w:t>
      </w:r>
    </w:p>
    <w:p w14:paraId="2C036571"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4</w:t>
      </w:r>
      <w:r w:rsidRPr="00C263CF">
        <w:rPr>
          <w:rFonts w:ascii="Helvetica" w:hAnsi="Helvetica"/>
          <w:sz w:val="24"/>
          <w:szCs w:val="24"/>
          <w:lang w:val="en-GB"/>
        </w:rPr>
        <w:t> – married:</w:t>
      </w:r>
    </w:p>
    <w:p w14:paraId="19575CAC"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5</w:t>
      </w:r>
      <w:r w:rsidRPr="00C263CF">
        <w:rPr>
          <w:rFonts w:ascii="Helvetica" w:hAnsi="Helvetica"/>
          <w:sz w:val="24"/>
          <w:szCs w:val="24"/>
          <w:lang w:val="en-GB"/>
        </w:rPr>
        <w:t> – it's complicated;</w:t>
      </w:r>
    </w:p>
    <w:p w14:paraId="478AE3F0"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6</w:t>
      </w:r>
      <w:r w:rsidRPr="00C263CF">
        <w:rPr>
          <w:rFonts w:ascii="Helvetica" w:hAnsi="Helvetica"/>
          <w:sz w:val="24"/>
          <w:szCs w:val="24"/>
          <w:lang w:val="en-GB"/>
        </w:rPr>
        <w:t> – actively searching;</w:t>
      </w:r>
    </w:p>
    <w:p w14:paraId="36574388" w14:textId="77777777" w:rsidR="00C263CF" w:rsidRPr="00C263CF" w:rsidRDefault="00C263CF" w:rsidP="00C263CF">
      <w:pPr>
        <w:pStyle w:val="ListParagraph"/>
        <w:numPr>
          <w:ilvl w:val="1"/>
          <w:numId w:val="9"/>
        </w:numPr>
        <w:rPr>
          <w:rFonts w:ascii="Helvetica" w:hAnsi="Helvetica"/>
          <w:sz w:val="24"/>
          <w:szCs w:val="24"/>
          <w:lang w:val="en-GB"/>
        </w:rPr>
      </w:pPr>
      <w:r w:rsidRPr="00C263CF">
        <w:rPr>
          <w:rFonts w:ascii="Helvetica" w:hAnsi="Helvetica"/>
          <w:b/>
          <w:bCs/>
          <w:sz w:val="24"/>
          <w:szCs w:val="24"/>
          <w:lang w:val="en-GB"/>
        </w:rPr>
        <w:t>7</w:t>
      </w:r>
      <w:r w:rsidRPr="00C263CF">
        <w:rPr>
          <w:rFonts w:ascii="Helvetica" w:hAnsi="Helvetica"/>
          <w:sz w:val="24"/>
          <w:szCs w:val="24"/>
          <w:lang w:val="en-GB"/>
        </w:rPr>
        <w:t> – in love.</w:t>
      </w:r>
    </w:p>
    <w:p w14:paraId="4CC68DF9" w14:textId="77777777" w:rsidR="00C263CF" w:rsidRPr="00C263CF" w:rsidRDefault="00C263CF" w:rsidP="00C263CF">
      <w:pPr>
        <w:pStyle w:val="ListParagraph"/>
        <w:numPr>
          <w:ilvl w:val="0"/>
          <w:numId w:val="9"/>
        </w:numPr>
        <w:rPr>
          <w:rFonts w:ascii="Helvetica" w:hAnsi="Helvetica"/>
          <w:sz w:val="24"/>
          <w:szCs w:val="24"/>
        </w:rPr>
      </w:pPr>
      <w:r w:rsidRPr="00C263CF">
        <w:rPr>
          <w:rFonts w:ascii="Helvetica" w:hAnsi="Helvetica"/>
          <w:sz w:val="24"/>
          <w:szCs w:val="24"/>
        </w:rPr>
        <w:t>Personal views</w:t>
      </w:r>
    </w:p>
    <w:p w14:paraId="784173ED"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Political</w:t>
      </w:r>
    </w:p>
    <w:p w14:paraId="02094F93"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1</w:t>
      </w:r>
      <w:r w:rsidRPr="00C263CF">
        <w:rPr>
          <w:rFonts w:ascii="Helvetica" w:hAnsi="Helvetica"/>
          <w:sz w:val="24"/>
          <w:szCs w:val="24"/>
          <w:lang w:val="en-GB"/>
        </w:rPr>
        <w:t> – Communist;</w:t>
      </w:r>
    </w:p>
    <w:p w14:paraId="3A3E7346"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2</w:t>
      </w:r>
      <w:r w:rsidRPr="00C263CF">
        <w:rPr>
          <w:rFonts w:ascii="Helvetica" w:hAnsi="Helvetica"/>
          <w:sz w:val="24"/>
          <w:szCs w:val="24"/>
          <w:lang w:val="en-GB"/>
        </w:rPr>
        <w:t> – Socialist;</w:t>
      </w:r>
    </w:p>
    <w:p w14:paraId="08D9191B"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3</w:t>
      </w:r>
      <w:r w:rsidRPr="00C263CF">
        <w:rPr>
          <w:rFonts w:ascii="Helvetica" w:hAnsi="Helvetica"/>
          <w:sz w:val="24"/>
          <w:szCs w:val="24"/>
          <w:lang w:val="en-GB"/>
        </w:rPr>
        <w:t> – Moderate;</w:t>
      </w:r>
    </w:p>
    <w:p w14:paraId="0BA4CEAB"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4</w:t>
      </w:r>
      <w:r w:rsidRPr="00C263CF">
        <w:rPr>
          <w:rFonts w:ascii="Helvetica" w:hAnsi="Helvetica"/>
          <w:sz w:val="24"/>
          <w:szCs w:val="24"/>
          <w:lang w:val="en-GB"/>
        </w:rPr>
        <w:t> – Liberal;</w:t>
      </w:r>
    </w:p>
    <w:p w14:paraId="4C992FE4"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5</w:t>
      </w:r>
      <w:r w:rsidRPr="00C263CF">
        <w:rPr>
          <w:rFonts w:ascii="Helvetica" w:hAnsi="Helvetica"/>
          <w:sz w:val="24"/>
          <w:szCs w:val="24"/>
          <w:lang w:val="en-GB"/>
        </w:rPr>
        <w:t> – Conservative;</w:t>
      </w:r>
    </w:p>
    <w:p w14:paraId="2BCF1964"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6</w:t>
      </w:r>
      <w:r w:rsidRPr="00C263CF">
        <w:rPr>
          <w:rFonts w:ascii="Helvetica" w:hAnsi="Helvetica"/>
          <w:sz w:val="24"/>
          <w:szCs w:val="24"/>
          <w:lang w:val="en-GB"/>
        </w:rPr>
        <w:t> – Monarchist;</w:t>
      </w:r>
    </w:p>
    <w:p w14:paraId="430DE9D2"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7</w:t>
      </w:r>
      <w:r w:rsidRPr="00C263CF">
        <w:rPr>
          <w:rFonts w:ascii="Helvetica" w:hAnsi="Helvetica"/>
          <w:sz w:val="24"/>
          <w:szCs w:val="24"/>
          <w:lang w:val="en-GB"/>
        </w:rPr>
        <w:t> – Ultraconservative;</w:t>
      </w:r>
    </w:p>
    <w:p w14:paraId="07CFE4A0"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8</w:t>
      </w:r>
      <w:r w:rsidRPr="00C263CF">
        <w:rPr>
          <w:rFonts w:ascii="Helvetica" w:hAnsi="Helvetica"/>
          <w:sz w:val="24"/>
          <w:szCs w:val="24"/>
          <w:lang w:val="en-GB"/>
        </w:rPr>
        <w:t> – Apathetic;</w:t>
      </w:r>
    </w:p>
    <w:p w14:paraId="4D827E9A"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9</w:t>
      </w:r>
      <w:r w:rsidRPr="00C263CF">
        <w:rPr>
          <w:rFonts w:ascii="Helvetica" w:hAnsi="Helvetica"/>
          <w:sz w:val="24"/>
          <w:szCs w:val="24"/>
          <w:lang w:val="en-GB"/>
        </w:rPr>
        <w:t xml:space="preserve"> – </w:t>
      </w:r>
      <w:proofErr w:type="spellStart"/>
      <w:r w:rsidRPr="00C263CF">
        <w:rPr>
          <w:rFonts w:ascii="Helvetica" w:hAnsi="Helvetica"/>
          <w:sz w:val="24"/>
          <w:szCs w:val="24"/>
          <w:lang w:val="en-GB"/>
        </w:rPr>
        <w:t>Libertian</w:t>
      </w:r>
      <w:proofErr w:type="spellEnd"/>
      <w:r w:rsidRPr="00C263CF">
        <w:rPr>
          <w:rFonts w:ascii="Helvetica" w:hAnsi="Helvetica"/>
          <w:sz w:val="24"/>
          <w:szCs w:val="24"/>
          <w:lang w:val="en-GB"/>
        </w:rPr>
        <w:t>.</w:t>
      </w:r>
    </w:p>
    <w:p w14:paraId="223FC7CB"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Languages</w:t>
      </w:r>
    </w:p>
    <w:p w14:paraId="03E0752A" w14:textId="77777777" w:rsidR="00C263CF" w:rsidRPr="00C263CF" w:rsidRDefault="00C263CF" w:rsidP="00C263CF">
      <w:pPr>
        <w:pStyle w:val="ListParagraph"/>
        <w:numPr>
          <w:ilvl w:val="2"/>
          <w:numId w:val="9"/>
        </w:numPr>
        <w:rPr>
          <w:rFonts w:ascii="Helvetica" w:hAnsi="Helvetica"/>
          <w:sz w:val="24"/>
          <w:szCs w:val="24"/>
        </w:rPr>
      </w:pPr>
      <w:r w:rsidRPr="00C263CF">
        <w:rPr>
          <w:rFonts w:ascii="Helvetica" w:hAnsi="Helvetica"/>
          <w:sz w:val="24"/>
          <w:szCs w:val="24"/>
        </w:rPr>
        <w:t>Russian</w:t>
      </w:r>
    </w:p>
    <w:p w14:paraId="54FB8B7F" w14:textId="77777777" w:rsidR="00C263CF" w:rsidRPr="00C263CF" w:rsidRDefault="00C263CF" w:rsidP="00C263CF">
      <w:pPr>
        <w:pStyle w:val="ListParagraph"/>
        <w:numPr>
          <w:ilvl w:val="2"/>
          <w:numId w:val="9"/>
        </w:numPr>
        <w:rPr>
          <w:rFonts w:ascii="Helvetica" w:hAnsi="Helvetica"/>
          <w:sz w:val="24"/>
          <w:szCs w:val="24"/>
        </w:rPr>
      </w:pPr>
      <w:r w:rsidRPr="00C263CF">
        <w:rPr>
          <w:rFonts w:ascii="Helvetica" w:hAnsi="Helvetica"/>
          <w:sz w:val="24"/>
          <w:szCs w:val="24"/>
        </w:rPr>
        <w:t>English</w:t>
      </w:r>
    </w:p>
    <w:p w14:paraId="51236CAA" w14:textId="77777777" w:rsidR="00C263CF" w:rsidRPr="00C263CF" w:rsidRDefault="00C263CF" w:rsidP="00C263CF">
      <w:pPr>
        <w:pStyle w:val="ListParagraph"/>
        <w:numPr>
          <w:ilvl w:val="2"/>
          <w:numId w:val="9"/>
        </w:numPr>
        <w:rPr>
          <w:rFonts w:ascii="Helvetica" w:hAnsi="Helvetica"/>
          <w:sz w:val="24"/>
          <w:szCs w:val="24"/>
        </w:rPr>
      </w:pPr>
      <w:proofErr w:type="spellStart"/>
      <w:r w:rsidRPr="00C263CF">
        <w:rPr>
          <w:rFonts w:ascii="Helvetica" w:hAnsi="Helvetica"/>
          <w:sz w:val="24"/>
          <w:szCs w:val="24"/>
        </w:rPr>
        <w:t>Deutch</w:t>
      </w:r>
      <w:proofErr w:type="spellEnd"/>
    </w:p>
    <w:p w14:paraId="570C9451"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Religion</w:t>
      </w:r>
    </w:p>
    <w:p w14:paraId="18A2CA1C"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People main</w:t>
      </w:r>
    </w:p>
    <w:p w14:paraId="3830501E"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1</w:t>
      </w:r>
      <w:r w:rsidRPr="00C263CF">
        <w:rPr>
          <w:rFonts w:ascii="Helvetica" w:hAnsi="Helvetica"/>
          <w:sz w:val="24"/>
          <w:szCs w:val="24"/>
          <w:lang w:val="en-GB"/>
        </w:rPr>
        <w:t> – intellect and creativity;</w:t>
      </w:r>
    </w:p>
    <w:p w14:paraId="307E4E5D"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2</w:t>
      </w:r>
      <w:r w:rsidRPr="00C263CF">
        <w:rPr>
          <w:rFonts w:ascii="Helvetica" w:hAnsi="Helvetica"/>
          <w:sz w:val="24"/>
          <w:szCs w:val="24"/>
          <w:lang w:val="en-GB"/>
        </w:rPr>
        <w:t> – kindness and honesty;</w:t>
      </w:r>
    </w:p>
    <w:p w14:paraId="789119DA"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3</w:t>
      </w:r>
      <w:r w:rsidRPr="00C263CF">
        <w:rPr>
          <w:rFonts w:ascii="Helvetica" w:hAnsi="Helvetica"/>
          <w:sz w:val="24"/>
          <w:szCs w:val="24"/>
          <w:lang w:val="en-GB"/>
        </w:rPr>
        <w:t> – health and beauty;</w:t>
      </w:r>
    </w:p>
    <w:p w14:paraId="7199B8C1"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4</w:t>
      </w:r>
      <w:r w:rsidRPr="00C263CF">
        <w:rPr>
          <w:rFonts w:ascii="Helvetica" w:hAnsi="Helvetica"/>
          <w:sz w:val="24"/>
          <w:szCs w:val="24"/>
          <w:lang w:val="en-GB"/>
        </w:rPr>
        <w:t> – wealth and power;</w:t>
      </w:r>
    </w:p>
    <w:p w14:paraId="3151A7FE"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5</w:t>
      </w:r>
      <w:r w:rsidRPr="00C263CF">
        <w:rPr>
          <w:rFonts w:ascii="Helvetica" w:hAnsi="Helvetica"/>
          <w:sz w:val="24"/>
          <w:szCs w:val="24"/>
          <w:lang w:val="en-GB"/>
        </w:rPr>
        <w:t xml:space="preserve"> – courage and </w:t>
      </w:r>
      <w:proofErr w:type="spellStart"/>
      <w:r w:rsidRPr="00C263CF">
        <w:rPr>
          <w:rFonts w:ascii="Helvetica" w:hAnsi="Helvetica"/>
          <w:sz w:val="24"/>
          <w:szCs w:val="24"/>
          <w:lang w:val="en-GB"/>
        </w:rPr>
        <w:t>persistance</w:t>
      </w:r>
      <w:proofErr w:type="spellEnd"/>
      <w:r w:rsidRPr="00C263CF">
        <w:rPr>
          <w:rFonts w:ascii="Helvetica" w:hAnsi="Helvetica"/>
          <w:sz w:val="24"/>
          <w:szCs w:val="24"/>
          <w:lang w:val="en-GB"/>
        </w:rPr>
        <w:t>;</w:t>
      </w:r>
    </w:p>
    <w:p w14:paraId="24A69A0F"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6</w:t>
      </w:r>
      <w:r w:rsidRPr="00C263CF">
        <w:rPr>
          <w:rFonts w:ascii="Helvetica" w:hAnsi="Helvetica"/>
          <w:sz w:val="24"/>
          <w:szCs w:val="24"/>
          <w:lang w:val="en-GB"/>
        </w:rPr>
        <w:t> – humour and love for life.</w:t>
      </w:r>
    </w:p>
    <w:p w14:paraId="267102AC"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lang w:val="en-GB"/>
        </w:rPr>
        <w:t>Life main</w:t>
      </w:r>
    </w:p>
    <w:p w14:paraId="5880566D"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1</w:t>
      </w:r>
      <w:r w:rsidRPr="00C263CF">
        <w:rPr>
          <w:rFonts w:ascii="Helvetica" w:hAnsi="Helvetica"/>
          <w:sz w:val="24"/>
          <w:szCs w:val="24"/>
          <w:lang w:val="en-GB"/>
        </w:rPr>
        <w:t> – family and children;</w:t>
      </w:r>
    </w:p>
    <w:p w14:paraId="4E807A8C"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2</w:t>
      </w:r>
      <w:r w:rsidRPr="00C263CF">
        <w:rPr>
          <w:rFonts w:ascii="Helvetica" w:hAnsi="Helvetica"/>
          <w:sz w:val="24"/>
          <w:szCs w:val="24"/>
          <w:lang w:val="en-GB"/>
        </w:rPr>
        <w:t> – career and money;</w:t>
      </w:r>
    </w:p>
    <w:p w14:paraId="31EA3CBA"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3</w:t>
      </w:r>
      <w:r w:rsidRPr="00C263CF">
        <w:rPr>
          <w:rFonts w:ascii="Helvetica" w:hAnsi="Helvetica"/>
          <w:sz w:val="24"/>
          <w:szCs w:val="24"/>
          <w:lang w:val="en-GB"/>
        </w:rPr>
        <w:t> – entertainment and leisure;</w:t>
      </w:r>
    </w:p>
    <w:p w14:paraId="02288CAE"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4</w:t>
      </w:r>
      <w:r w:rsidRPr="00C263CF">
        <w:rPr>
          <w:rFonts w:ascii="Helvetica" w:hAnsi="Helvetica"/>
          <w:sz w:val="24"/>
          <w:szCs w:val="24"/>
          <w:lang w:val="en-GB"/>
        </w:rPr>
        <w:t> – science and research;</w:t>
      </w:r>
    </w:p>
    <w:p w14:paraId="68A9B245"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5</w:t>
      </w:r>
      <w:r w:rsidRPr="00C263CF">
        <w:rPr>
          <w:rFonts w:ascii="Helvetica" w:hAnsi="Helvetica"/>
          <w:sz w:val="24"/>
          <w:szCs w:val="24"/>
          <w:lang w:val="en-GB"/>
        </w:rPr>
        <w:t> – improving the world;</w:t>
      </w:r>
    </w:p>
    <w:p w14:paraId="5128F0B6"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6</w:t>
      </w:r>
      <w:r w:rsidRPr="00C263CF">
        <w:rPr>
          <w:rFonts w:ascii="Helvetica" w:hAnsi="Helvetica"/>
          <w:sz w:val="24"/>
          <w:szCs w:val="24"/>
          <w:lang w:val="en-GB"/>
        </w:rPr>
        <w:t> – personal development;</w:t>
      </w:r>
    </w:p>
    <w:p w14:paraId="2AA75953"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7</w:t>
      </w:r>
      <w:r w:rsidRPr="00C263CF">
        <w:rPr>
          <w:rFonts w:ascii="Helvetica" w:hAnsi="Helvetica"/>
          <w:sz w:val="24"/>
          <w:szCs w:val="24"/>
          <w:lang w:val="en-GB"/>
        </w:rPr>
        <w:t xml:space="preserve"> – beauty and </w:t>
      </w:r>
      <w:proofErr w:type="gramStart"/>
      <w:r w:rsidRPr="00C263CF">
        <w:rPr>
          <w:rFonts w:ascii="Helvetica" w:hAnsi="Helvetica"/>
          <w:sz w:val="24"/>
          <w:szCs w:val="24"/>
          <w:lang w:val="en-GB"/>
        </w:rPr>
        <w:t>art ;</w:t>
      </w:r>
      <w:proofErr w:type="gramEnd"/>
    </w:p>
    <w:p w14:paraId="711A8B82"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8</w:t>
      </w:r>
      <w:r w:rsidRPr="00C263CF">
        <w:rPr>
          <w:rFonts w:ascii="Helvetica" w:hAnsi="Helvetica"/>
          <w:sz w:val="24"/>
          <w:szCs w:val="24"/>
          <w:lang w:val="en-GB"/>
        </w:rPr>
        <w:t> – fame and influence;</w:t>
      </w:r>
    </w:p>
    <w:p w14:paraId="2266E992"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Smoking</w:t>
      </w:r>
    </w:p>
    <w:p w14:paraId="611B5CE1"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1</w:t>
      </w:r>
      <w:r w:rsidRPr="00C263CF">
        <w:rPr>
          <w:rFonts w:ascii="Helvetica" w:hAnsi="Helvetica"/>
          <w:sz w:val="24"/>
          <w:szCs w:val="24"/>
          <w:lang w:val="en-GB"/>
        </w:rPr>
        <w:t> – very negative;</w:t>
      </w:r>
    </w:p>
    <w:p w14:paraId="71C71195"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2</w:t>
      </w:r>
      <w:r w:rsidRPr="00C263CF">
        <w:rPr>
          <w:rFonts w:ascii="Helvetica" w:hAnsi="Helvetica"/>
          <w:sz w:val="24"/>
          <w:szCs w:val="24"/>
          <w:lang w:val="en-GB"/>
        </w:rPr>
        <w:t> – negative;</w:t>
      </w:r>
    </w:p>
    <w:p w14:paraId="7CFA65E7"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3</w:t>
      </w:r>
      <w:r w:rsidRPr="00C263CF">
        <w:rPr>
          <w:rFonts w:ascii="Helvetica" w:hAnsi="Helvetica"/>
          <w:sz w:val="24"/>
          <w:szCs w:val="24"/>
          <w:lang w:val="en-GB"/>
        </w:rPr>
        <w:t> – neutral;</w:t>
      </w:r>
    </w:p>
    <w:p w14:paraId="2D245AF6" w14:textId="500D6B30"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4</w:t>
      </w:r>
      <w:r w:rsidRPr="00C263CF">
        <w:rPr>
          <w:rFonts w:ascii="Helvetica" w:hAnsi="Helvetica"/>
          <w:sz w:val="24"/>
          <w:szCs w:val="24"/>
          <w:lang w:val="en-GB"/>
        </w:rPr>
        <w:t xml:space="preserve"> – </w:t>
      </w:r>
      <w:r w:rsidR="006C6E55" w:rsidRPr="00C263CF">
        <w:rPr>
          <w:rFonts w:ascii="Helvetica" w:hAnsi="Helvetica"/>
          <w:sz w:val="24"/>
          <w:szCs w:val="24"/>
          <w:lang w:val="en-GB"/>
        </w:rPr>
        <w:t>comprisable</w:t>
      </w:r>
      <w:r w:rsidRPr="00C263CF">
        <w:rPr>
          <w:rFonts w:ascii="Helvetica" w:hAnsi="Helvetica"/>
          <w:sz w:val="24"/>
          <w:szCs w:val="24"/>
          <w:lang w:val="en-GB"/>
        </w:rPr>
        <w:t>;</w:t>
      </w:r>
    </w:p>
    <w:p w14:paraId="66C25593"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5</w:t>
      </w:r>
      <w:r w:rsidRPr="00C263CF">
        <w:rPr>
          <w:rFonts w:ascii="Helvetica" w:hAnsi="Helvetica"/>
          <w:sz w:val="24"/>
          <w:szCs w:val="24"/>
          <w:lang w:val="en-GB"/>
        </w:rPr>
        <w:t> – positive.</w:t>
      </w:r>
    </w:p>
    <w:p w14:paraId="4859C9CF"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Alcohol</w:t>
      </w:r>
    </w:p>
    <w:p w14:paraId="379FE922"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1</w:t>
      </w:r>
      <w:r w:rsidRPr="00C263CF">
        <w:rPr>
          <w:rFonts w:ascii="Helvetica" w:hAnsi="Helvetica"/>
          <w:sz w:val="24"/>
          <w:szCs w:val="24"/>
          <w:lang w:val="en-GB"/>
        </w:rPr>
        <w:t> – very negative;</w:t>
      </w:r>
    </w:p>
    <w:p w14:paraId="0CBF9C84"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2</w:t>
      </w:r>
      <w:r w:rsidRPr="00C263CF">
        <w:rPr>
          <w:rFonts w:ascii="Helvetica" w:hAnsi="Helvetica"/>
          <w:sz w:val="24"/>
          <w:szCs w:val="24"/>
          <w:lang w:val="en-GB"/>
        </w:rPr>
        <w:t> – negative;</w:t>
      </w:r>
    </w:p>
    <w:p w14:paraId="2DE41B4B"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3</w:t>
      </w:r>
      <w:r w:rsidRPr="00C263CF">
        <w:rPr>
          <w:rFonts w:ascii="Helvetica" w:hAnsi="Helvetica"/>
          <w:sz w:val="24"/>
          <w:szCs w:val="24"/>
          <w:lang w:val="en-GB"/>
        </w:rPr>
        <w:t> – neutral;</w:t>
      </w:r>
    </w:p>
    <w:p w14:paraId="22F7CD96" w14:textId="054C97A8"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4</w:t>
      </w:r>
      <w:r w:rsidRPr="00C263CF">
        <w:rPr>
          <w:rFonts w:ascii="Helvetica" w:hAnsi="Helvetica"/>
          <w:sz w:val="24"/>
          <w:szCs w:val="24"/>
          <w:lang w:val="en-GB"/>
        </w:rPr>
        <w:t xml:space="preserve"> – </w:t>
      </w:r>
      <w:r w:rsidR="006C6E55" w:rsidRPr="00C263CF">
        <w:rPr>
          <w:rFonts w:ascii="Helvetica" w:hAnsi="Helvetica"/>
          <w:sz w:val="24"/>
          <w:szCs w:val="24"/>
          <w:lang w:val="en-GB"/>
        </w:rPr>
        <w:t>comprisable</w:t>
      </w:r>
      <w:r w:rsidRPr="00C263CF">
        <w:rPr>
          <w:rFonts w:ascii="Helvetica" w:hAnsi="Helvetica"/>
          <w:sz w:val="24"/>
          <w:szCs w:val="24"/>
          <w:lang w:val="en-GB"/>
        </w:rPr>
        <w:t>;</w:t>
      </w:r>
    </w:p>
    <w:p w14:paraId="1796B5F5" w14:textId="77777777" w:rsidR="00C263CF" w:rsidRPr="00C263CF" w:rsidRDefault="00C263CF" w:rsidP="00C263CF">
      <w:pPr>
        <w:pStyle w:val="ListParagraph"/>
        <w:numPr>
          <w:ilvl w:val="2"/>
          <w:numId w:val="9"/>
        </w:numPr>
        <w:rPr>
          <w:rFonts w:ascii="Helvetica" w:hAnsi="Helvetica"/>
          <w:sz w:val="24"/>
          <w:szCs w:val="24"/>
          <w:lang w:val="en-GB"/>
        </w:rPr>
      </w:pPr>
      <w:r w:rsidRPr="00C263CF">
        <w:rPr>
          <w:rFonts w:ascii="Helvetica" w:hAnsi="Helvetica"/>
          <w:b/>
          <w:bCs/>
          <w:sz w:val="24"/>
          <w:szCs w:val="24"/>
          <w:lang w:val="en-GB"/>
        </w:rPr>
        <w:t>5</w:t>
      </w:r>
      <w:r w:rsidRPr="00C263CF">
        <w:rPr>
          <w:rFonts w:ascii="Helvetica" w:hAnsi="Helvetica"/>
          <w:sz w:val="24"/>
          <w:szCs w:val="24"/>
          <w:lang w:val="en-GB"/>
        </w:rPr>
        <w:t> – positive.</w:t>
      </w:r>
    </w:p>
    <w:p w14:paraId="0BCF2FE7" w14:textId="77777777" w:rsidR="00C263CF" w:rsidRPr="00C263CF" w:rsidRDefault="00C263CF" w:rsidP="00C263CF">
      <w:pPr>
        <w:pStyle w:val="ListParagraph"/>
        <w:numPr>
          <w:ilvl w:val="0"/>
          <w:numId w:val="9"/>
        </w:numPr>
        <w:rPr>
          <w:rFonts w:ascii="Helvetica" w:hAnsi="Helvetica"/>
          <w:sz w:val="24"/>
          <w:szCs w:val="24"/>
        </w:rPr>
      </w:pPr>
      <w:r w:rsidRPr="00C263CF">
        <w:rPr>
          <w:rFonts w:ascii="Helvetica" w:hAnsi="Helvetica"/>
          <w:sz w:val="24"/>
          <w:szCs w:val="24"/>
        </w:rPr>
        <w:t>Education</w:t>
      </w:r>
    </w:p>
    <w:p w14:paraId="266D77BA"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 xml:space="preserve">High </w:t>
      </w:r>
      <w:proofErr w:type="spellStart"/>
      <w:r w:rsidRPr="00C263CF">
        <w:rPr>
          <w:rFonts w:ascii="Helvetica" w:hAnsi="Helvetica"/>
          <w:sz w:val="24"/>
          <w:szCs w:val="24"/>
        </w:rPr>
        <w:t>edu</w:t>
      </w:r>
      <w:proofErr w:type="spellEnd"/>
      <w:r w:rsidRPr="00C263CF">
        <w:rPr>
          <w:rFonts w:ascii="Helvetica" w:hAnsi="Helvetica"/>
          <w:sz w:val="24"/>
          <w:szCs w:val="24"/>
        </w:rPr>
        <w:t>: Yes or No</w:t>
      </w:r>
    </w:p>
    <w:p w14:paraId="5096E6FF" w14:textId="77777777" w:rsidR="00C263CF" w:rsidRP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University name</w:t>
      </w:r>
    </w:p>
    <w:p w14:paraId="4828A8F7" w14:textId="77777777" w:rsidR="00C263CF" w:rsidRDefault="00C263CF" w:rsidP="00C263CF">
      <w:pPr>
        <w:pStyle w:val="ListParagraph"/>
        <w:numPr>
          <w:ilvl w:val="1"/>
          <w:numId w:val="9"/>
        </w:numPr>
        <w:rPr>
          <w:rFonts w:ascii="Helvetica" w:hAnsi="Helvetica"/>
          <w:sz w:val="24"/>
          <w:szCs w:val="24"/>
        </w:rPr>
      </w:pPr>
      <w:r w:rsidRPr="00C263CF">
        <w:rPr>
          <w:rFonts w:ascii="Helvetica" w:hAnsi="Helvetica"/>
          <w:sz w:val="24"/>
          <w:szCs w:val="24"/>
        </w:rPr>
        <w:t>Education status?</w:t>
      </w:r>
    </w:p>
    <w:p w14:paraId="5AE6EDE3" w14:textId="778AD156" w:rsidR="00C263CF" w:rsidRDefault="00C263CF" w:rsidP="00C263CF">
      <w:pPr>
        <w:rPr>
          <w:lang w:val="en-US"/>
        </w:rPr>
      </w:pPr>
      <w:r>
        <w:rPr>
          <w:color w:val="E09B3B" w:themeColor="accent1"/>
        </w:rPr>
        <w:t>ATTENTION!</w:t>
      </w:r>
      <w:r w:rsidRPr="00C263CF">
        <w:rPr>
          <w:color w:val="E09B3B" w:themeColor="accent1"/>
        </w:rPr>
        <w:t xml:space="preserve"> </w:t>
      </w:r>
      <w:r>
        <w:t>the final implementation on defence could be</w:t>
      </w:r>
      <w:r w:rsidR="00B31159">
        <w:t xml:space="preserve"> without some data</w:t>
      </w:r>
      <w:r>
        <w:t xml:space="preserve"> due to</w:t>
      </w:r>
      <w:r w:rsidRPr="00C263CF">
        <w:t xml:space="preserve"> force majeure situations</w:t>
      </w:r>
      <w:r>
        <w:rPr>
          <w:lang w:val="en-US"/>
        </w:rPr>
        <w:t>.</w:t>
      </w:r>
    </w:p>
    <w:p w14:paraId="31215150" w14:textId="3BE95DDE" w:rsidR="00BB0E07" w:rsidRDefault="00BB0E07" w:rsidP="00BB0E07">
      <w:pPr>
        <w:pStyle w:val="Heading2"/>
        <w:rPr>
          <w:lang w:val="en-US"/>
        </w:rPr>
      </w:pPr>
      <w:r>
        <w:rPr>
          <w:lang w:val="en-US"/>
        </w:rPr>
        <w:t>IDEA of PROJECT</w:t>
      </w:r>
    </w:p>
    <w:p w14:paraId="6639366A" w14:textId="2E171FE0" w:rsidR="00BB0E07" w:rsidRDefault="006C6E55" w:rsidP="006C6E55">
      <w:pPr>
        <w:rPr>
          <w:lang w:val="en-US"/>
        </w:rPr>
      </w:pPr>
      <w:r>
        <w:rPr>
          <w:lang w:val="en-US"/>
        </w:rPr>
        <w:t xml:space="preserve">Based on the raw data or even on the graphs from group admin panel, we cannot show the dynamics of </w:t>
      </w:r>
      <w:r w:rsidR="004D1725">
        <w:rPr>
          <w:lang w:val="en-US"/>
        </w:rPr>
        <w:t>users’</w:t>
      </w:r>
      <w:r>
        <w:rPr>
          <w:lang w:val="en-US"/>
        </w:rPr>
        <w:t xml:space="preserve"> action as well as their </w:t>
      </w:r>
      <w:r w:rsidR="004D1725">
        <w:rPr>
          <w:lang w:val="en-US"/>
        </w:rPr>
        <w:t xml:space="preserve">regional distribution and personal portrait. Current work could give the opportunity for </w:t>
      </w:r>
      <w:r w:rsidR="004D1725" w:rsidRPr="004D1725">
        <w:rPr>
          <w:lang w:val="en-US"/>
        </w:rPr>
        <w:t>analyzing the set of groups about Space: such as typical views/likes,</w:t>
      </w:r>
      <w:r w:rsidR="004D1725">
        <w:rPr>
          <w:lang w:val="en-US"/>
        </w:rPr>
        <w:t xml:space="preserve"> and more rare gender/regions, w</w:t>
      </w:r>
      <w:r w:rsidR="004D1725" w:rsidRPr="004D1725">
        <w:rPr>
          <w:lang w:val="en-US"/>
        </w:rPr>
        <w:t>hat</w:t>
      </w:r>
      <w:r w:rsidR="004D1725">
        <w:rPr>
          <w:lang w:val="en-US"/>
        </w:rPr>
        <w:t xml:space="preserve"> as a result</w:t>
      </w:r>
      <w:r w:rsidR="004D1725" w:rsidRPr="004D1725">
        <w:rPr>
          <w:lang w:val="en-US"/>
        </w:rPr>
        <w:t xml:space="preserve"> could help to find out some patterns of interest in outer space based on the users’ behavior.</w:t>
      </w:r>
      <w:r>
        <w:rPr>
          <w:lang w:val="en-US"/>
        </w:rPr>
        <w:t xml:space="preserve"> </w:t>
      </w:r>
    </w:p>
    <w:p w14:paraId="7B438506" w14:textId="2C4BBCE9" w:rsidR="0057149A" w:rsidRDefault="004D1725" w:rsidP="0057149A">
      <w:pPr>
        <w:rPr>
          <w:lang w:val="en-US"/>
        </w:rPr>
      </w:pPr>
      <w:r w:rsidRPr="004D1725">
        <w:rPr>
          <w:lang w:val="en-US"/>
        </w:rPr>
        <w:t xml:space="preserve">The core of visualization is </w:t>
      </w:r>
      <w:r>
        <w:rPr>
          <w:lang w:val="en-US"/>
        </w:rPr>
        <w:t xml:space="preserve">interactive </w:t>
      </w:r>
      <w:r w:rsidRPr="004D1725">
        <w:rPr>
          <w:lang w:val="en-US"/>
        </w:rPr>
        <w:t xml:space="preserve">line chart with days as </w:t>
      </w:r>
      <w:proofErr w:type="spellStart"/>
      <w:r w:rsidRPr="004D1725">
        <w:rPr>
          <w:lang w:val="en-US"/>
        </w:rPr>
        <w:t>xAxis</w:t>
      </w:r>
      <w:proofErr w:type="spellEnd"/>
      <w:r w:rsidRPr="004D1725">
        <w:rPr>
          <w:lang w:val="en-US"/>
        </w:rPr>
        <w:t>, and selected statistics</w:t>
      </w:r>
      <w:r>
        <w:rPr>
          <w:lang w:val="en-US"/>
        </w:rPr>
        <w:t xml:space="preserve"> of groups</w:t>
      </w:r>
      <w:r w:rsidRPr="004D1725">
        <w:rPr>
          <w:lang w:val="en-US"/>
        </w:rPr>
        <w:t xml:space="preserve"> as value. The second part is a map of Russia, where color of regions is filled based on the max value of vie</w:t>
      </w:r>
      <w:r>
        <w:rPr>
          <w:lang w:val="en-US"/>
        </w:rPr>
        <w:t xml:space="preserve">ws from this region from groups, what in other words encodes the regional distribution of groups members. </w:t>
      </w:r>
      <w:r w:rsidR="0057149A">
        <w:rPr>
          <w:lang w:val="en-US"/>
        </w:rPr>
        <w:t xml:space="preserve">The last part is chord diagram for showing the common members of groups, what is critical for advertisements and cooperation for selected groups as well as sponsors. </w:t>
      </w:r>
    </w:p>
    <w:p w14:paraId="758845B1" w14:textId="07E67DA8" w:rsidR="0057149A" w:rsidRDefault="0057149A">
      <w:pPr>
        <w:spacing w:before="0" w:after="200"/>
        <w:ind w:firstLine="0"/>
        <w:jc w:val="left"/>
        <w:rPr>
          <w:lang w:val="en-US"/>
        </w:rPr>
      </w:pPr>
      <w:r>
        <w:rPr>
          <w:lang w:val="en-US"/>
        </w:rPr>
        <w:br w:type="page"/>
      </w:r>
    </w:p>
    <w:p w14:paraId="0ABC734F" w14:textId="77777777" w:rsidR="00594CB5" w:rsidRDefault="0057149A" w:rsidP="00594CB5">
      <w:pPr>
        <w:pStyle w:val="Quote"/>
        <w:spacing w:line="240" w:lineRule="auto"/>
        <w:ind w:firstLine="0"/>
        <w:jc w:val="center"/>
        <w:rPr>
          <w:sz w:val="48"/>
          <w:szCs w:val="48"/>
        </w:rPr>
      </w:pPr>
      <w:r w:rsidRPr="00264E6E">
        <w:rPr>
          <w:sz w:val="56"/>
          <w:szCs w:val="48"/>
        </w:rPr>
        <w:t>“</w:t>
      </w:r>
      <w:r w:rsidR="00264E6E" w:rsidRPr="00264E6E">
        <w:rPr>
          <w:sz w:val="48"/>
          <w:szCs w:val="48"/>
        </w:rPr>
        <w:t xml:space="preserve">A deadline is negative inspiration. </w:t>
      </w:r>
    </w:p>
    <w:p w14:paraId="391BC99F" w14:textId="7AA05DD6" w:rsidR="0057149A" w:rsidRPr="00264E6E" w:rsidRDefault="00264E6E" w:rsidP="00594CB5">
      <w:pPr>
        <w:pStyle w:val="Quote"/>
        <w:spacing w:line="240" w:lineRule="auto"/>
        <w:ind w:firstLine="0"/>
        <w:jc w:val="center"/>
        <w:rPr>
          <w:sz w:val="48"/>
          <w:szCs w:val="48"/>
        </w:rPr>
      </w:pPr>
      <w:r w:rsidRPr="00264E6E">
        <w:rPr>
          <w:sz w:val="48"/>
          <w:szCs w:val="48"/>
        </w:rPr>
        <w:t>Still, it's better than no inspiration at all.</w:t>
      </w:r>
      <w:r w:rsidR="0057149A" w:rsidRPr="00264E6E">
        <w:rPr>
          <w:sz w:val="56"/>
          <w:szCs w:val="48"/>
        </w:rPr>
        <w:t>”</w:t>
      </w:r>
    </w:p>
    <w:p w14:paraId="7A12B6F2" w14:textId="02370D23" w:rsidR="0057149A" w:rsidRDefault="0057149A" w:rsidP="0057149A">
      <w:pPr>
        <w:pStyle w:val="Heading2"/>
      </w:pPr>
      <w:r w:rsidRPr="00A57848">
        <w:t>I</w:t>
      </w:r>
      <w:r w:rsidR="00264E6E">
        <w:t>MPLEMENTATION</w:t>
      </w:r>
    </w:p>
    <w:p w14:paraId="748DE27F" w14:textId="101194AD" w:rsidR="00264E6E" w:rsidRDefault="00264E6E" w:rsidP="00264E6E">
      <w:r>
        <w:t>As it was mentioned previously, the data has required a vast amount of wo</w:t>
      </w:r>
      <w:r w:rsidR="00594CB5">
        <w:t>rk for further usage in project, so let’s start from data preparation.</w:t>
      </w:r>
    </w:p>
    <w:p w14:paraId="6E856F74" w14:textId="11345BA3" w:rsidR="00594CB5" w:rsidRDefault="00594CB5" w:rsidP="00594CB5">
      <w:pPr>
        <w:ind w:firstLine="0"/>
        <w:rPr>
          <w:b/>
        </w:rPr>
      </w:pPr>
      <w:r w:rsidRPr="00594CB5">
        <w:rPr>
          <w:b/>
        </w:rPr>
        <w:t>8 January 2018</w:t>
      </w:r>
    </w:p>
    <w:p w14:paraId="20AC3D68" w14:textId="741150BB" w:rsidR="00594CB5" w:rsidRDefault="00594CB5" w:rsidP="00484850">
      <w:pPr>
        <w:spacing w:before="120" w:after="120" w:line="240" w:lineRule="auto"/>
      </w:pPr>
      <w:r w:rsidRPr="00594CB5">
        <w:rPr>
          <w:color w:val="E09B3B" w:themeColor="accent1"/>
        </w:rPr>
        <w:t xml:space="preserve">NOTE: </w:t>
      </w:r>
      <w:r>
        <w:t>for this purpose, I used Python 3 and pandas.</w:t>
      </w:r>
    </w:p>
    <w:p w14:paraId="5D74E29E" w14:textId="74860DDC" w:rsidR="00484850" w:rsidRDefault="00484850" w:rsidP="00484850">
      <w:pPr>
        <w:spacing w:before="120" w:after="120" w:line="240" w:lineRule="auto"/>
      </w:pPr>
      <w:r>
        <w:rPr>
          <w:noProof/>
        </w:rPr>
        <w:drawing>
          <wp:anchor distT="0" distB="0" distL="114300" distR="114300" simplePos="0" relativeHeight="251659264" behindDoc="0" locked="0" layoutInCell="1" allowOverlap="1" wp14:anchorId="193F7826" wp14:editId="23FFFA3C">
            <wp:simplePos x="0" y="0"/>
            <wp:positionH relativeFrom="column">
              <wp:posOffset>1105535</wp:posOffset>
            </wp:positionH>
            <wp:positionV relativeFrom="paragraph">
              <wp:posOffset>539750</wp:posOffset>
            </wp:positionV>
            <wp:extent cx="4418965" cy="2147570"/>
            <wp:effectExtent l="0" t="0" r="635" b="11430"/>
            <wp:wrapTopAndBottom/>
            <wp:docPr id="3" name="Picture 3" descr="../../../Library/Group%20Containers/6N38VWS5BX.ru.keepcoder.Telegram/account-1430895271492646746/postbox/media/telegram-cloud-file-2-238223827-172393--2114877116221934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Group%20Containers/6N38VWS5BX.ru.keepcoder.Telegram/account-1430895271492646746/postbox/media/telegram-cloud-file-2-238223827-172393--21148771162219341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896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crawled data had been aggregated – in words of size 1.2GB to 16KB, or in words of </w:t>
      </w:r>
      <w:r w:rsidRPr="00484850">
        <w:rPr>
          <w:i/>
        </w:rPr>
        <w:t>data as is</w:t>
      </w:r>
      <w:r>
        <w:t xml:space="preserve"> from users’ info to information about groups. </w:t>
      </w:r>
    </w:p>
    <w:p w14:paraId="25824ABD" w14:textId="0B6861DD" w:rsidR="00484850" w:rsidRDefault="00484850" w:rsidP="00484850">
      <w:pPr>
        <w:ind w:firstLine="0"/>
        <w:rPr>
          <w:b/>
        </w:rPr>
      </w:pPr>
      <w:r>
        <w:rPr>
          <w:b/>
        </w:rPr>
        <w:t>9</w:t>
      </w:r>
      <w:r w:rsidRPr="00594CB5">
        <w:rPr>
          <w:b/>
        </w:rPr>
        <w:t xml:space="preserve"> January 2018</w:t>
      </w:r>
    </w:p>
    <w:p w14:paraId="3E7F241E" w14:textId="710B8899" w:rsidR="00484850" w:rsidRDefault="00FA2780" w:rsidP="00484850">
      <w:r>
        <w:t>Still worked with data, was trying to</w:t>
      </w:r>
      <w:r w:rsidR="00484850">
        <w:t xml:space="preserve"> choose the best structure for </w:t>
      </w:r>
      <w:proofErr w:type="spellStart"/>
      <w:r w:rsidR="00484850">
        <w:t>js</w:t>
      </w:r>
      <w:proofErr w:type="spellEnd"/>
      <w:r w:rsidR="00484850">
        <w:t xml:space="preserve">: array of dictionaries, dictionary of dictionaries and etc. </w:t>
      </w:r>
      <w:r>
        <w:t>Managed the project structure: folders, humans.txt and robot.txt.</w:t>
      </w:r>
    </w:p>
    <w:p w14:paraId="4D73C7D4" w14:textId="77777777" w:rsidR="00FA2780" w:rsidRDefault="00FA2780" w:rsidP="00FA2780">
      <w:pPr>
        <w:ind w:firstLine="0"/>
        <w:rPr>
          <w:b/>
        </w:rPr>
      </w:pPr>
      <w:r>
        <w:rPr>
          <w:b/>
        </w:rPr>
        <w:t>10</w:t>
      </w:r>
      <w:r w:rsidRPr="00594CB5">
        <w:rPr>
          <w:b/>
        </w:rPr>
        <w:t xml:space="preserve"> January 2018</w:t>
      </w:r>
    </w:p>
    <w:p w14:paraId="5A4ACC8B" w14:textId="5260A0AE" w:rsidR="00FA2780" w:rsidRDefault="00FA2780" w:rsidP="00FA2780">
      <w:r>
        <w:t xml:space="preserve">Built the layout for HTML page (thx Bootstrap), implement the simple line chart (non-interactive) and selection option. Realised, that the data in json format which had been given me from another teammate is wrong, what was pushing me to the </w:t>
      </w:r>
      <w:r w:rsidRPr="00FA2780">
        <w:rPr>
          <w:color w:val="E09B3B" w:themeColor="accent1"/>
        </w:rPr>
        <w:t>decision of leaving team</w:t>
      </w:r>
      <w:r>
        <w:t xml:space="preserve">. Had implemented </w:t>
      </w:r>
      <w:proofErr w:type="spellStart"/>
      <w:r>
        <w:t>py</w:t>
      </w:r>
      <w:proofErr w:type="spellEnd"/>
      <w:r>
        <w:t>-script for refactoring data structure: array of dictionaries relative to group with stat info inside as array.</w:t>
      </w:r>
    </w:p>
    <w:p w14:paraId="5507C343" w14:textId="566501B0" w:rsidR="00FA2780" w:rsidRDefault="00FA2780" w:rsidP="00FA2780">
      <w:pPr>
        <w:ind w:firstLine="0"/>
        <w:rPr>
          <w:b/>
        </w:rPr>
      </w:pPr>
      <w:r>
        <w:rPr>
          <w:b/>
        </w:rPr>
        <w:t>11</w:t>
      </w:r>
      <w:r w:rsidRPr="00594CB5">
        <w:rPr>
          <w:b/>
        </w:rPr>
        <w:t xml:space="preserve"> January 2018</w:t>
      </w:r>
    </w:p>
    <w:p w14:paraId="7BFEA3D0" w14:textId="2771E0BD" w:rsidR="00FA2780" w:rsidRDefault="009E79BE" w:rsidP="00FA2780">
      <w:r w:rsidRPr="00DA500E">
        <w:rPr>
          <w:noProof/>
          <w:sz w:val="32"/>
          <w:u w:val="single"/>
        </w:rPr>
        <w:drawing>
          <wp:anchor distT="0" distB="0" distL="114300" distR="114300" simplePos="0" relativeHeight="251661312" behindDoc="0" locked="0" layoutInCell="1" allowOverlap="1" wp14:anchorId="3B115571" wp14:editId="2E2F8D64">
            <wp:simplePos x="0" y="0"/>
            <wp:positionH relativeFrom="column">
              <wp:posOffset>736600</wp:posOffset>
            </wp:positionH>
            <wp:positionV relativeFrom="paragraph">
              <wp:posOffset>3670935</wp:posOffset>
            </wp:positionV>
            <wp:extent cx="4991735" cy="2673985"/>
            <wp:effectExtent l="0" t="0" r="1206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02"/>
                    <a:stretch/>
                  </pic:blipFill>
                  <pic:spPr bwMode="auto">
                    <a:xfrm>
                      <a:off x="0" y="0"/>
                      <a:ext cx="4991735" cy="267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712" w:rsidRPr="00DA500E">
        <w:rPr>
          <w:noProof/>
          <w:sz w:val="32"/>
          <w:u w:val="single"/>
        </w:rPr>
        <w:drawing>
          <wp:anchor distT="0" distB="0" distL="114300" distR="114300" simplePos="0" relativeHeight="251660288" behindDoc="0" locked="0" layoutInCell="1" allowOverlap="1" wp14:anchorId="3A48C975" wp14:editId="714FF4A4">
            <wp:simplePos x="0" y="0"/>
            <wp:positionH relativeFrom="column">
              <wp:posOffset>840740</wp:posOffset>
            </wp:positionH>
            <wp:positionV relativeFrom="paragraph">
              <wp:posOffset>871220</wp:posOffset>
            </wp:positionV>
            <wp:extent cx="4863465" cy="26187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3465" cy="2618740"/>
                    </a:xfrm>
                    <a:prstGeom prst="rect">
                      <a:avLst/>
                    </a:prstGeom>
                  </pic:spPr>
                </pic:pic>
              </a:graphicData>
            </a:graphic>
            <wp14:sizeRelH relativeFrom="page">
              <wp14:pctWidth>0</wp14:pctWidth>
            </wp14:sizeRelH>
            <wp14:sizeRelV relativeFrom="page">
              <wp14:pctHeight>0</wp14:pctHeight>
            </wp14:sizeRelV>
          </wp:anchor>
        </w:drawing>
      </w:r>
      <w:r w:rsidR="00FA2780" w:rsidRPr="00DA500E">
        <w:rPr>
          <w:b/>
          <w:color w:val="E09B3B" w:themeColor="accent1"/>
          <w:sz w:val="32"/>
          <w:u w:val="single"/>
        </w:rPr>
        <w:t>Left team</w:t>
      </w:r>
      <w:r w:rsidR="00FA2780" w:rsidRPr="00DA500E">
        <w:rPr>
          <w:color w:val="E09B3B" w:themeColor="accent1"/>
          <w:sz w:val="32"/>
        </w:rPr>
        <w:t xml:space="preserve"> </w:t>
      </w:r>
      <w:r w:rsidR="00FA2780">
        <w:t xml:space="preserve">– now I could rely just on myself. </w:t>
      </w:r>
      <w:r w:rsidR="00F82712">
        <w:t>First of all, done pretty Axis according the selected encoding options. But the line was looks awful – no CSS was a bad idea, so, the style for lines were added.</w:t>
      </w:r>
    </w:p>
    <w:p w14:paraId="72EE21F5" w14:textId="1DC0BF5E" w:rsidR="009E79BE" w:rsidRDefault="009E79BE" w:rsidP="009E79BE">
      <w:pPr>
        <w:ind w:firstLine="0"/>
        <w:rPr>
          <w:b/>
        </w:rPr>
      </w:pPr>
      <w:r>
        <w:rPr>
          <w:b/>
        </w:rPr>
        <w:t>12</w:t>
      </w:r>
      <w:r w:rsidRPr="00594CB5">
        <w:rPr>
          <w:b/>
        </w:rPr>
        <w:t xml:space="preserve"> January 2018</w:t>
      </w:r>
    </w:p>
    <w:p w14:paraId="067A2AFB" w14:textId="53693A92" w:rsidR="009E79BE" w:rsidRDefault="00095DB1" w:rsidP="009E79BE">
      <w:r>
        <w:rPr>
          <w:noProof/>
        </w:rPr>
        <mc:AlternateContent>
          <mc:Choice Requires="wpg">
            <w:drawing>
              <wp:anchor distT="0" distB="0" distL="114300" distR="114300" simplePos="0" relativeHeight="251665408" behindDoc="0" locked="0" layoutInCell="1" allowOverlap="1" wp14:anchorId="645149D1" wp14:editId="198D5636">
                <wp:simplePos x="0" y="0"/>
                <wp:positionH relativeFrom="column">
                  <wp:posOffset>1346835</wp:posOffset>
                </wp:positionH>
                <wp:positionV relativeFrom="paragraph">
                  <wp:posOffset>680720</wp:posOffset>
                </wp:positionV>
                <wp:extent cx="4216400" cy="774700"/>
                <wp:effectExtent l="0" t="0" r="0" b="12700"/>
                <wp:wrapThrough wrapText="bothSides">
                  <wp:wrapPolygon edited="0">
                    <wp:start x="0" y="0"/>
                    <wp:lineTo x="0" y="21246"/>
                    <wp:lineTo x="21470" y="21246"/>
                    <wp:lineTo x="21470"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216400" cy="774700"/>
                          <a:chOff x="0" y="0"/>
                          <a:chExt cx="4216400" cy="774700"/>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16400" cy="774700"/>
                          </a:xfrm>
                          <a:prstGeom prst="rect">
                            <a:avLst/>
                          </a:prstGeom>
                        </pic:spPr>
                      </pic:pic>
                      <wps:wsp>
                        <wps:cNvPr id="7" name="Smiley Face 7"/>
                        <wps:cNvSpPr/>
                        <wps:spPr>
                          <a:xfrm>
                            <a:off x="2882900" y="152400"/>
                            <a:ext cx="267335" cy="2324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E06A10" id="Group 8" o:spid="_x0000_s1026" style="position:absolute;margin-left:106.05pt;margin-top:53.6pt;width:332pt;height:61pt;z-index:251665408" coordsize="4216400,774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216400;height:77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e&#10;G+3FAAAA2gAAAA8AAABkcnMvZG93bnJldi54bWxEj09rwkAUxO+FfoflFXopZmMPomlWsX9ED/YQ&#10;FezxkX1NQrNvw+5q4rd3BaHHYWZ+w+SLwbTiTM43lhWMkxQEcWl1w5WCw341moLwAVlja5kUXMjD&#10;Yv74kGOmbc8FnXehEhHCPkMFdQhdJqUvazLoE9sRR+/XOoMhSldJ7bCPcNPK1zSdSIMNx4UaO/qo&#10;qfzbnYyC2ffL1/KnOc4+++59VZQ4Hbv1Vqnnp2H5BiLQEP7D9/ZGK5jA7Uq8AXJ+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XhvtxQAAANoAAAAPAAAAAAAAAAAAAAAAAJwC&#10;AABkcnMvZG93bnJldi54bWxQSwUGAAAAAAQABAD3AAAAjgMAAAAA&#10;">
                  <v:imagedata r:id="rId13" o:title=""/>
                  <v:path arrowok="t"/>
                </v:shape>
                <v:shapetype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7" o:spid="_x0000_s1028" type="#_x0000_t96" style="position:absolute;left:2882900;top:152400;width:267335;height:2324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6wZwQAA&#10;ANoAAAAPAAAAZHJzL2Rvd25yZXYueG1sRI9Bi8IwFITvgv8hvAVvmq4HV7pGWQSL4El3D3p7Ns+2&#10;tHkpTVrjvzfCgsdhZr5hVptgGjFQ5yrLCj5nCQji3OqKCwV/v7vpEoTzyBoby6TgQQ426/Foham2&#10;dz7ScPKFiBB2KSoovW9TKV1ekkE3sy1x9G62M+ij7AqpO7xHuGnkPEkW0mDFcaHElrYl5fWpNwou&#10;/daG4Sov9TnJwuF4y3zdZ0pNPsLPNwhPwb/D/+29VvAFryvxBs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LusGcEAAADaAAAADwAAAAAAAAAAAAAAAACXAgAAZHJzL2Rvd25y&#10;ZXYueG1sUEsFBgAAAAAEAAQA9QAAAIUDAAAAAA==&#10;" fillcolor="#e09b3b [3204]" strokecolor="#794e13 [1604]" strokeweight="1pt">
                  <v:stroke joinstyle="miter"/>
                </v:shape>
                <w10:wrap type="through"/>
              </v:group>
            </w:pict>
          </mc:Fallback>
        </mc:AlternateContent>
      </w:r>
      <w:r w:rsidR="009E79BE">
        <w:t>Animation was fixed.</w:t>
      </w:r>
      <w:r w:rsidR="00775330" w:rsidRPr="0071737B">
        <w:t xml:space="preserve"> </w:t>
      </w:r>
      <w:r w:rsidR="0071737B">
        <w:t>L</w:t>
      </w:r>
      <w:r w:rsidR="0071737B" w:rsidRPr="0071737B">
        <w:t xml:space="preserve">ine char had been completely finished. </w:t>
      </w:r>
      <w:r w:rsidR="0071737B">
        <w:t>Honestly, the best short description of the results of this day is summary for commit:</w:t>
      </w:r>
    </w:p>
    <w:p w14:paraId="1BD2EF46" w14:textId="601CFED6" w:rsidR="0071737B" w:rsidRPr="0071737B" w:rsidRDefault="0071737B" w:rsidP="0071737B">
      <w:pPr>
        <w:jc w:val="center"/>
      </w:pPr>
    </w:p>
    <w:p w14:paraId="3C0A1C2F" w14:textId="77777777" w:rsidR="00095DB1" w:rsidRDefault="00095DB1" w:rsidP="00095DB1">
      <w:pPr>
        <w:ind w:firstLine="0"/>
        <w:jc w:val="left"/>
        <w:rPr>
          <w:b/>
        </w:rPr>
      </w:pPr>
    </w:p>
    <w:p w14:paraId="1B5C392C" w14:textId="1C9DD3B8" w:rsidR="00095DB1" w:rsidRDefault="00095DB1" w:rsidP="00095DB1">
      <w:pPr>
        <w:ind w:firstLine="0"/>
        <w:jc w:val="left"/>
        <w:rPr>
          <w:b/>
        </w:rPr>
      </w:pPr>
      <w:r>
        <w:rPr>
          <w:b/>
        </w:rPr>
        <w:t>13</w:t>
      </w:r>
      <w:r w:rsidRPr="00594CB5">
        <w:rPr>
          <w:b/>
        </w:rPr>
        <w:t xml:space="preserve"> January 2018</w:t>
      </w:r>
    </w:p>
    <w:p w14:paraId="6DCFED51" w14:textId="49B33F90" w:rsidR="00095DB1" w:rsidRDefault="00095DB1" w:rsidP="00095DB1">
      <w:pPr>
        <w:rPr>
          <w:lang w:val="en-US"/>
        </w:rPr>
      </w:pPr>
      <w:r>
        <w:rPr>
          <w:lang w:val="en-US"/>
        </w:rPr>
        <w:t xml:space="preserve">The final day before </w:t>
      </w:r>
      <w:r w:rsidRPr="00095DB1">
        <w:rPr>
          <w:i/>
          <w:lang w:val="en-US"/>
        </w:rPr>
        <w:t>code-ready</w:t>
      </w:r>
      <w:r>
        <w:rPr>
          <w:lang w:val="en-US"/>
        </w:rPr>
        <w:t xml:space="preserve"> deadline and the most productive one. During this endless day were implemented:</w:t>
      </w:r>
    </w:p>
    <w:p w14:paraId="53B7B54D" w14:textId="25EAA946" w:rsidR="00095DB1" w:rsidRDefault="00095DB1" w:rsidP="00095DB1">
      <w:pPr>
        <w:pStyle w:val="ListParagraph"/>
        <w:numPr>
          <w:ilvl w:val="0"/>
          <w:numId w:val="10"/>
        </w:numPr>
        <w:rPr>
          <w:rFonts w:ascii="Helvetica" w:hAnsi="Helvetica"/>
          <w:sz w:val="28"/>
        </w:rPr>
      </w:pPr>
      <w:r w:rsidRPr="00095DB1">
        <w:rPr>
          <w:rFonts w:ascii="Helvetica" w:hAnsi="Helvetica"/>
          <w:sz w:val="28"/>
        </w:rPr>
        <w:t xml:space="preserve">Encoding selection </w:t>
      </w:r>
      <w:r>
        <w:rPr>
          <w:rFonts w:ascii="Helvetica" w:hAnsi="Helvetica"/>
          <w:sz w:val="28"/>
        </w:rPr>
        <w:t>– adaptive, for instance, choosing Vies follows the gender selection;</w:t>
      </w:r>
    </w:p>
    <w:p w14:paraId="5B68C3DF" w14:textId="24E087ED" w:rsidR="00095DB1" w:rsidRDefault="00095DB1" w:rsidP="00095DB1">
      <w:pPr>
        <w:pStyle w:val="ListParagraph"/>
        <w:numPr>
          <w:ilvl w:val="0"/>
          <w:numId w:val="10"/>
        </w:numPr>
        <w:rPr>
          <w:rFonts w:ascii="Helvetica" w:hAnsi="Helvetica"/>
          <w:sz w:val="28"/>
        </w:rPr>
      </w:pPr>
      <w:r>
        <w:rPr>
          <w:rFonts w:ascii="Helvetica" w:hAnsi="Helvetica"/>
          <w:sz w:val="28"/>
        </w:rPr>
        <w:t xml:space="preserve">Data had been modified one more time: the cities names turned into region code (additional info in </w:t>
      </w:r>
      <w:r w:rsidRPr="00095DB1">
        <w:rPr>
          <w:rFonts w:ascii="Helvetica" w:hAnsi="Helvetica"/>
          <w:color w:val="E09B3B" w:themeColor="accent1"/>
          <w:sz w:val="28"/>
        </w:rPr>
        <w:t>/</w:t>
      </w:r>
      <w:proofErr w:type="spellStart"/>
      <w:r w:rsidRPr="00095DB1">
        <w:rPr>
          <w:rFonts w:ascii="Helvetica" w:hAnsi="Helvetica"/>
          <w:color w:val="E09B3B" w:themeColor="accent1"/>
          <w:sz w:val="28"/>
        </w:rPr>
        <w:t>py</w:t>
      </w:r>
      <w:proofErr w:type="spellEnd"/>
      <w:r>
        <w:rPr>
          <w:rFonts w:ascii="Helvetica" w:hAnsi="Helvetica"/>
          <w:sz w:val="28"/>
        </w:rPr>
        <w:t xml:space="preserve"> folder);</w:t>
      </w:r>
    </w:p>
    <w:p w14:paraId="42AB0BCC" w14:textId="6F02565E" w:rsidR="00C513E4" w:rsidRPr="00C513E4" w:rsidRDefault="00095DB1" w:rsidP="00C513E4">
      <w:pPr>
        <w:pStyle w:val="ListParagraph"/>
        <w:numPr>
          <w:ilvl w:val="0"/>
          <w:numId w:val="10"/>
        </w:numPr>
        <w:rPr>
          <w:rFonts w:ascii="Helvetica" w:hAnsi="Helvetica"/>
          <w:sz w:val="28"/>
        </w:rPr>
      </w:pPr>
      <w:r>
        <w:rPr>
          <w:rFonts w:ascii="Helvetica" w:hAnsi="Helvetica"/>
          <w:sz w:val="28"/>
        </w:rPr>
        <w:t xml:space="preserve">Map had been implemented: </w:t>
      </w:r>
      <w:proofErr w:type="spellStart"/>
      <w:r>
        <w:rPr>
          <w:rFonts w:ascii="Helvetica" w:hAnsi="Helvetica"/>
          <w:sz w:val="28"/>
        </w:rPr>
        <w:t>topoJson</w:t>
      </w:r>
      <w:proofErr w:type="spellEnd"/>
      <w:r>
        <w:rPr>
          <w:rFonts w:ascii="Helvetica" w:hAnsi="Helvetica"/>
          <w:sz w:val="28"/>
        </w:rPr>
        <w:t xml:space="preserve"> as a start point, basic colors filling done. Added animation and transition as well as dependencies from line chart to map.</w:t>
      </w:r>
    </w:p>
    <w:p w14:paraId="4151F1CB" w14:textId="057A732B" w:rsidR="00C513E4" w:rsidRDefault="00C513E4" w:rsidP="00C513E4">
      <w:pPr>
        <w:ind w:firstLine="0"/>
        <w:jc w:val="left"/>
        <w:rPr>
          <w:b/>
        </w:rPr>
      </w:pPr>
      <w:r>
        <w:rPr>
          <w:b/>
        </w:rPr>
        <w:t>14</w:t>
      </w:r>
      <w:r w:rsidRPr="00594CB5">
        <w:rPr>
          <w:b/>
        </w:rPr>
        <w:t xml:space="preserve"> January 2018</w:t>
      </w:r>
    </w:p>
    <w:p w14:paraId="45A0E7D3" w14:textId="50E760FF" w:rsidR="00C513E4" w:rsidRDefault="00DA500E" w:rsidP="00DA500E">
      <w:r w:rsidRPr="00DA500E">
        <w:rPr>
          <w:noProof/>
        </w:rPr>
        <w:drawing>
          <wp:anchor distT="0" distB="0" distL="114300" distR="114300" simplePos="0" relativeHeight="251666432" behindDoc="0" locked="0" layoutInCell="1" allowOverlap="1" wp14:anchorId="6259A86F" wp14:editId="08AA6917">
            <wp:simplePos x="0" y="0"/>
            <wp:positionH relativeFrom="column">
              <wp:posOffset>483235</wp:posOffset>
            </wp:positionH>
            <wp:positionV relativeFrom="paragraph">
              <wp:posOffset>666750</wp:posOffset>
            </wp:positionV>
            <wp:extent cx="5777865" cy="11918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124" b="40936"/>
                    <a:stretch/>
                  </pic:blipFill>
                  <pic:spPr bwMode="auto">
                    <a:xfrm>
                      <a:off x="0" y="0"/>
                      <a:ext cx="5777865" cy="119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Header had been updated: add customs checkboxes as well as images changed to quotes about Space.</w:t>
      </w:r>
      <w:r w:rsidRPr="00DA500E">
        <w:rPr>
          <w:noProof/>
        </w:rPr>
        <w:t xml:space="preserve"> </w:t>
      </w:r>
    </w:p>
    <w:p w14:paraId="36F071FE" w14:textId="5780F100" w:rsidR="00C513E4" w:rsidRPr="00095DB1" w:rsidRDefault="00DA500E" w:rsidP="00C513E4">
      <w:pPr>
        <w:pStyle w:val="ListParagraph"/>
        <w:ind w:left="1440"/>
        <w:rPr>
          <w:rFonts w:ascii="Helvetica" w:hAnsi="Helvetica"/>
          <w:sz w:val="28"/>
        </w:rPr>
      </w:pPr>
      <w:r w:rsidRPr="00DA500E">
        <w:rPr>
          <w:rFonts w:ascii="Helvetica" w:hAnsi="Helvetica"/>
          <w:noProof/>
          <w:sz w:val="28"/>
          <w:lang w:val="en-GB" w:eastAsia="en-GB"/>
        </w:rPr>
        <w:drawing>
          <wp:anchor distT="0" distB="0" distL="114300" distR="114300" simplePos="0" relativeHeight="251667456" behindDoc="0" locked="0" layoutInCell="1" allowOverlap="1" wp14:anchorId="5D2CA839" wp14:editId="756347FC">
            <wp:simplePos x="0" y="0"/>
            <wp:positionH relativeFrom="column">
              <wp:posOffset>662305</wp:posOffset>
            </wp:positionH>
            <wp:positionV relativeFrom="paragraph">
              <wp:posOffset>1339215</wp:posOffset>
            </wp:positionV>
            <wp:extent cx="6044565" cy="1306657"/>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44565" cy="1306657"/>
                    </a:xfrm>
                    <a:prstGeom prst="rect">
                      <a:avLst/>
                    </a:prstGeom>
                  </pic:spPr>
                </pic:pic>
              </a:graphicData>
            </a:graphic>
            <wp14:sizeRelH relativeFrom="page">
              <wp14:pctWidth>0</wp14:pctWidth>
            </wp14:sizeRelH>
            <wp14:sizeRelV relativeFrom="page">
              <wp14:pctHeight>0</wp14:pctHeight>
            </wp14:sizeRelV>
          </wp:anchor>
        </w:drawing>
      </w:r>
    </w:p>
    <w:p w14:paraId="0F573137" w14:textId="075ED770" w:rsidR="00971957" w:rsidRPr="00264E6E" w:rsidRDefault="00971957" w:rsidP="00816893">
      <w:pPr>
        <w:pStyle w:val="Quote"/>
        <w:spacing w:line="240" w:lineRule="auto"/>
        <w:ind w:firstLine="0"/>
        <w:jc w:val="center"/>
        <w:rPr>
          <w:sz w:val="48"/>
          <w:szCs w:val="48"/>
        </w:rPr>
      </w:pPr>
      <w:r w:rsidRPr="00264E6E">
        <w:rPr>
          <w:sz w:val="56"/>
          <w:szCs w:val="48"/>
        </w:rPr>
        <w:t>“</w:t>
      </w:r>
      <w:r w:rsidR="00816893" w:rsidRPr="00816893">
        <w:rPr>
          <w:sz w:val="48"/>
          <w:szCs w:val="48"/>
        </w:rPr>
        <w:t>Success is walking from failure to fai</w:t>
      </w:r>
      <w:r w:rsidR="00816893">
        <w:rPr>
          <w:sz w:val="48"/>
          <w:szCs w:val="48"/>
        </w:rPr>
        <w:t>lure with no loss of enthusiasm</w:t>
      </w:r>
      <w:r w:rsidRPr="00264E6E">
        <w:rPr>
          <w:sz w:val="48"/>
          <w:szCs w:val="48"/>
        </w:rPr>
        <w:t>.</w:t>
      </w:r>
      <w:r w:rsidRPr="00264E6E">
        <w:rPr>
          <w:sz w:val="56"/>
          <w:szCs w:val="48"/>
        </w:rPr>
        <w:t>”</w:t>
      </w:r>
    </w:p>
    <w:p w14:paraId="1F07B3D2" w14:textId="5F307ECF" w:rsidR="00971957" w:rsidRDefault="00816893" w:rsidP="00971957">
      <w:pPr>
        <w:pStyle w:val="Heading2"/>
      </w:pPr>
      <w:r>
        <w:t>RESULTS</w:t>
      </w:r>
    </w:p>
    <w:p w14:paraId="7DC16B0D" w14:textId="627C78C3" w:rsidR="008A4327" w:rsidRDefault="008A4327" w:rsidP="008A4327">
      <w:pPr>
        <w:rPr>
          <w:color w:val="E09B3B" w:themeColor="accent1"/>
          <w:sz w:val="32"/>
        </w:rPr>
      </w:pPr>
      <w:r w:rsidRPr="008A4327">
        <w:rPr>
          <w:color w:val="E09B3B" w:themeColor="accent1"/>
          <w:sz w:val="32"/>
        </w:rPr>
        <w:t>LIVE DEMO</w:t>
      </w:r>
      <w:r>
        <w:rPr>
          <w:color w:val="E09B3B" w:themeColor="accent1"/>
          <w:sz w:val="32"/>
        </w:rPr>
        <w:t xml:space="preserve"> - </w:t>
      </w:r>
      <w:hyperlink r:id="rId16" w:history="1">
        <w:r w:rsidRPr="007E2A81">
          <w:rPr>
            <w:rStyle w:val="Hyperlink"/>
            <w:sz w:val="32"/>
          </w:rPr>
          <w:t>https://alexworldd.github.io/SpaceVK/</w:t>
        </w:r>
      </w:hyperlink>
    </w:p>
    <w:p w14:paraId="5C31B82A" w14:textId="69A37F3E" w:rsidR="008A4327" w:rsidRDefault="008A4327" w:rsidP="00816893">
      <w:r>
        <w:rPr>
          <w:color w:val="E09B3B" w:themeColor="accent1"/>
          <w:sz w:val="32"/>
        </w:rPr>
        <w:t>CONCLUSION</w:t>
      </w:r>
    </w:p>
    <w:p w14:paraId="689A8B0D" w14:textId="77777777" w:rsidR="00C22476" w:rsidRDefault="00816893" w:rsidP="00C22476">
      <w:pPr>
        <w:spacing w:after="0"/>
      </w:pPr>
      <w:r>
        <w:t>During moving from idea and concept to final realisation were studied or improved some critical competences for Data Scientist such as traditional finding and munging data and more specific skills to visualise data in good way.</w:t>
      </w:r>
      <w:r w:rsidR="00B31159">
        <w:t xml:space="preserve"> </w:t>
      </w:r>
    </w:p>
    <w:p w14:paraId="0E3D4298" w14:textId="449D79D1" w:rsidR="00816893" w:rsidRDefault="00C22476" w:rsidP="00C22476">
      <w:pPr>
        <w:spacing w:after="0"/>
      </w:pPr>
      <w:r>
        <w:t>Justification of final implementation:</w:t>
      </w:r>
    </w:p>
    <w:p w14:paraId="3FC451FF" w14:textId="36C69624" w:rsidR="00F82712" w:rsidRPr="00C22476" w:rsidRDefault="00C22476" w:rsidP="00C22476">
      <w:pPr>
        <w:pStyle w:val="ListParagraph"/>
        <w:numPr>
          <w:ilvl w:val="0"/>
          <w:numId w:val="11"/>
        </w:numPr>
        <w:jc w:val="both"/>
      </w:pPr>
      <w:r w:rsidRPr="00C22476">
        <w:rPr>
          <w:rFonts w:ascii="Helvetica" w:hAnsi="Helvetica"/>
          <w:sz w:val="28"/>
          <w:szCs w:val="28"/>
        </w:rPr>
        <w:t>For core part was selected line chart due</w:t>
      </w:r>
      <w:r>
        <w:rPr>
          <w:rFonts w:ascii="Helvetica" w:hAnsi="Helvetica"/>
          <w:sz w:val="28"/>
          <w:szCs w:val="28"/>
        </w:rPr>
        <w:t xml:space="preserve"> to some pros against bar chart, like m</w:t>
      </w:r>
      <w:r w:rsidR="00B31159">
        <w:rPr>
          <w:rFonts w:ascii="Helvetica" w:hAnsi="Helvetica"/>
          <w:sz w:val="28"/>
          <w:szCs w:val="28"/>
        </w:rPr>
        <w:t>ore intuitive for time series data</w:t>
      </w:r>
      <w:r>
        <w:rPr>
          <w:rFonts w:ascii="Helvetica" w:hAnsi="Helvetica"/>
          <w:sz w:val="28"/>
          <w:szCs w:val="28"/>
        </w:rPr>
        <w:t xml:space="preserve"> and c</w:t>
      </w:r>
      <w:r w:rsidR="00B31159" w:rsidRPr="00C22476">
        <w:rPr>
          <w:rFonts w:ascii="Helvetica" w:hAnsi="Helvetica"/>
          <w:sz w:val="28"/>
          <w:szCs w:val="28"/>
        </w:rPr>
        <w:t xml:space="preserve">learer with wide range of values, low number of </w:t>
      </w:r>
      <w:r w:rsidR="00B31159" w:rsidRPr="00C22476">
        <w:rPr>
          <w:rFonts w:ascii="Helvetica" w:hAnsi="Helvetica"/>
          <w:sz w:val="28"/>
          <w:szCs w:val="28"/>
          <w:lang w:val="en-GB"/>
        </w:rPr>
        <w:t>intersections between data items;</w:t>
      </w:r>
    </w:p>
    <w:p w14:paraId="1DF5D9D3" w14:textId="36BE5D8A" w:rsidR="00C22476" w:rsidRPr="00C22476" w:rsidRDefault="00C22476" w:rsidP="00C22476">
      <w:pPr>
        <w:pStyle w:val="ListParagraph"/>
        <w:numPr>
          <w:ilvl w:val="0"/>
          <w:numId w:val="11"/>
        </w:numPr>
        <w:jc w:val="both"/>
      </w:pPr>
      <w:r>
        <w:rPr>
          <w:rFonts w:ascii="Helvetica" w:hAnsi="Helvetica"/>
          <w:sz w:val="28"/>
          <w:szCs w:val="28"/>
        </w:rPr>
        <w:t>The legend on graphs has been missed, cause the selection checkboxes are based on the same color encoding as data in graphics;</w:t>
      </w:r>
    </w:p>
    <w:p w14:paraId="15BE0B26" w14:textId="60FDD43B" w:rsidR="00C22476" w:rsidRPr="00C22476" w:rsidRDefault="00C22476" w:rsidP="00C22476">
      <w:pPr>
        <w:pStyle w:val="ListParagraph"/>
        <w:numPr>
          <w:ilvl w:val="0"/>
          <w:numId w:val="11"/>
        </w:numPr>
        <w:jc w:val="both"/>
      </w:pPr>
      <w:r>
        <w:rPr>
          <w:rFonts w:ascii="Helvetica" w:hAnsi="Helvetica"/>
          <w:sz w:val="28"/>
          <w:szCs w:val="28"/>
        </w:rPr>
        <w:t>The white background has been selected for better experience in showing with projector; plus, it allows to concentrate on the data.</w:t>
      </w:r>
    </w:p>
    <w:p w14:paraId="7B7AAB3B" w14:textId="52875414" w:rsidR="00C22476" w:rsidRPr="00C22476" w:rsidRDefault="00C22476" w:rsidP="00C22476">
      <w:pPr>
        <w:pStyle w:val="ListParagraph"/>
        <w:numPr>
          <w:ilvl w:val="0"/>
          <w:numId w:val="11"/>
        </w:numPr>
        <w:jc w:val="both"/>
      </w:pPr>
      <w:r>
        <w:rPr>
          <w:rFonts w:ascii="Helvetica" w:hAnsi="Helvetica"/>
          <w:sz w:val="28"/>
          <w:szCs w:val="28"/>
        </w:rPr>
        <w:t>The back-forward dependences from map to line chart has been missed due to the lack of data (the main part of line is 0-value for specific cities/region);</w:t>
      </w:r>
    </w:p>
    <w:p w14:paraId="306F4E4E" w14:textId="4F799AE6" w:rsidR="0057149A" w:rsidRPr="00B72BD5" w:rsidRDefault="00C22476" w:rsidP="009C667F">
      <w:pPr>
        <w:pStyle w:val="ListParagraph"/>
        <w:numPr>
          <w:ilvl w:val="0"/>
          <w:numId w:val="11"/>
        </w:numPr>
        <w:jc w:val="both"/>
      </w:pPr>
      <w:r w:rsidRPr="00B72BD5">
        <w:rPr>
          <w:rFonts w:ascii="Helvetica" w:hAnsi="Helvetica"/>
          <w:sz w:val="28"/>
          <w:szCs w:val="28"/>
        </w:rPr>
        <w:t>Map has been selected because it is the most compact representation for GEO information (for instance, table for regions could require the whole page and more actions from user as consequence);</w:t>
      </w:r>
    </w:p>
    <w:p w14:paraId="0D8A8DBB" w14:textId="0FD871F3" w:rsidR="008F5567" w:rsidRPr="00B72BD5" w:rsidRDefault="008F5567" w:rsidP="008A4327">
      <w:pPr>
        <w:ind w:firstLine="0"/>
        <w:rPr>
          <w:lang w:val="en-US"/>
        </w:rPr>
      </w:pPr>
      <w:bookmarkStart w:id="0" w:name="_GoBack"/>
      <w:bookmarkEnd w:id="0"/>
    </w:p>
    <w:p w14:paraId="00785B09" w14:textId="4BBBA9AC" w:rsidR="00942813" w:rsidRPr="00A57848" w:rsidRDefault="00942813" w:rsidP="00A57848">
      <w:pPr>
        <w:rPr>
          <w:sz w:val="32"/>
        </w:rPr>
      </w:pPr>
    </w:p>
    <w:sectPr w:rsidR="00942813" w:rsidRPr="00A57848" w:rsidSect="00F5627D">
      <w:headerReference w:type="default" r:id="rId17"/>
      <w:footerReference w:type="default" r:id="rId18"/>
      <w:pgSz w:w="12240" w:h="15840"/>
      <w:pgMar w:top="390" w:right="1080" w:bottom="412" w:left="1080" w:header="0" w:footer="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ECC7D" w14:textId="77777777" w:rsidR="00E7573E" w:rsidRDefault="00E7573E" w:rsidP="00A57848">
      <w:r>
        <w:separator/>
      </w:r>
    </w:p>
    <w:p w14:paraId="00779DEC" w14:textId="77777777" w:rsidR="00E7573E" w:rsidRDefault="00E7573E" w:rsidP="00A57848"/>
  </w:endnote>
  <w:endnote w:type="continuationSeparator" w:id="0">
    <w:p w14:paraId="6D744055" w14:textId="77777777" w:rsidR="00E7573E" w:rsidRDefault="00E7573E" w:rsidP="00A57848">
      <w:r>
        <w:continuationSeparator/>
      </w:r>
    </w:p>
    <w:p w14:paraId="1FD4E90A" w14:textId="77777777" w:rsidR="00E7573E" w:rsidRDefault="00E7573E" w:rsidP="00A57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02FF" w:usb1="5000785B" w:usb2="00000000" w:usb3="00000000" w:csb0="0000019F" w:csb1="00000000"/>
  </w:font>
  <w:font w:name="Helvetica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rPr>
        <w:sz w:val="24"/>
      </w:rPr>
    </w:sdtEndPr>
    <w:sdtContent>
      <w:p w14:paraId="77642F82" w14:textId="77777777" w:rsidR="006D262C" w:rsidRPr="00F5627D" w:rsidRDefault="00A124E2" w:rsidP="00A57848">
        <w:pPr>
          <w:pStyle w:val="Footer"/>
          <w:rPr>
            <w:sz w:val="24"/>
          </w:rPr>
        </w:pPr>
        <w:r w:rsidRPr="00F5627D">
          <w:rPr>
            <w:sz w:val="24"/>
          </w:rPr>
          <w:fldChar w:fldCharType="begin"/>
        </w:r>
        <w:r w:rsidRPr="00F5627D">
          <w:rPr>
            <w:sz w:val="24"/>
          </w:rPr>
          <w:instrText xml:space="preserve"> PAGE   \* MERGEFORMAT </w:instrText>
        </w:r>
        <w:r w:rsidRPr="00F5627D">
          <w:rPr>
            <w:sz w:val="24"/>
          </w:rPr>
          <w:fldChar w:fldCharType="separate"/>
        </w:r>
        <w:r w:rsidR="00B72BD5">
          <w:rPr>
            <w:noProof/>
            <w:sz w:val="24"/>
          </w:rPr>
          <w:t>10</w:t>
        </w:r>
        <w:r w:rsidRPr="00F5627D">
          <w:rPr>
            <w:sz w:val="24"/>
          </w:rPr>
          <w:fldChar w:fldCharType="end"/>
        </w:r>
      </w:p>
    </w:sdtContent>
  </w:sdt>
  <w:p w14:paraId="13FB2CE4" w14:textId="77777777" w:rsidR="00A124E2" w:rsidRDefault="00A124E2" w:rsidP="00A5784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51CBD" w14:textId="77777777" w:rsidR="00E7573E" w:rsidRDefault="00E7573E" w:rsidP="00A57848">
      <w:r>
        <w:separator/>
      </w:r>
    </w:p>
    <w:p w14:paraId="195C514F" w14:textId="77777777" w:rsidR="00E7573E" w:rsidRDefault="00E7573E" w:rsidP="00A57848"/>
  </w:footnote>
  <w:footnote w:type="continuationSeparator" w:id="0">
    <w:p w14:paraId="19C4D3DF" w14:textId="77777777" w:rsidR="00E7573E" w:rsidRDefault="00E7573E" w:rsidP="00A57848">
      <w:r>
        <w:continuationSeparator/>
      </w:r>
    </w:p>
    <w:p w14:paraId="2F00E2A3" w14:textId="77777777" w:rsidR="00E7573E" w:rsidRDefault="00E7573E" w:rsidP="00A5784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7FD50" w14:textId="77777777" w:rsidR="00F5627D" w:rsidRDefault="00F5627D" w:rsidP="00F5627D">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DA5483"/>
    <w:multiLevelType w:val="hybridMultilevel"/>
    <w:tmpl w:val="D5D2966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526E19C0"/>
    <w:multiLevelType w:val="hybridMultilevel"/>
    <w:tmpl w:val="18501D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D72550"/>
    <w:multiLevelType w:val="hybridMultilevel"/>
    <w:tmpl w:val="6046D9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C99450B"/>
    <w:multiLevelType w:val="hybridMultilevel"/>
    <w:tmpl w:val="D8943F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num>
  <w:num w:numId="3">
    <w:abstractNumId w:val="3"/>
  </w:num>
  <w:num w:numId="4">
    <w:abstractNumId w:val="0"/>
  </w:num>
  <w:num w:numId="5">
    <w:abstractNumId w:val="7"/>
  </w:num>
  <w:num w:numId="6">
    <w:abstractNumId w:val="6"/>
  </w:num>
  <w:num w:numId="7">
    <w:abstractNumId w:val="2"/>
  </w:num>
  <w:num w:numId="8">
    <w:abstractNumId w:val="5"/>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40"/>
  <w:drawingGridVerticalSpacing w:val="381"/>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686"/>
    <w:rsid w:val="00095DB1"/>
    <w:rsid w:val="000F2F53"/>
    <w:rsid w:val="00264E6E"/>
    <w:rsid w:val="002F64C5"/>
    <w:rsid w:val="00395384"/>
    <w:rsid w:val="003C68C6"/>
    <w:rsid w:val="00484850"/>
    <w:rsid w:val="004D1725"/>
    <w:rsid w:val="004E6A2D"/>
    <w:rsid w:val="0057149A"/>
    <w:rsid w:val="00594CB5"/>
    <w:rsid w:val="006C6E55"/>
    <w:rsid w:val="006D262C"/>
    <w:rsid w:val="0071737B"/>
    <w:rsid w:val="007651A6"/>
    <w:rsid w:val="0076695E"/>
    <w:rsid w:val="00775330"/>
    <w:rsid w:val="007F296D"/>
    <w:rsid w:val="00816893"/>
    <w:rsid w:val="00872686"/>
    <w:rsid w:val="008A4327"/>
    <w:rsid w:val="008D3F2E"/>
    <w:rsid w:val="008F5567"/>
    <w:rsid w:val="00942813"/>
    <w:rsid w:val="00962478"/>
    <w:rsid w:val="00971957"/>
    <w:rsid w:val="009E79BE"/>
    <w:rsid w:val="00A124E2"/>
    <w:rsid w:val="00A57848"/>
    <w:rsid w:val="00B31159"/>
    <w:rsid w:val="00B72BD5"/>
    <w:rsid w:val="00BB0E07"/>
    <w:rsid w:val="00C22476"/>
    <w:rsid w:val="00C263CF"/>
    <w:rsid w:val="00C513E4"/>
    <w:rsid w:val="00DA500E"/>
    <w:rsid w:val="00E002CD"/>
    <w:rsid w:val="00E3096E"/>
    <w:rsid w:val="00E7573E"/>
    <w:rsid w:val="00EE1293"/>
    <w:rsid w:val="00F5627D"/>
    <w:rsid w:val="00F82712"/>
    <w:rsid w:val="00FA2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723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7848"/>
    <w:pPr>
      <w:spacing w:before="360" w:after="360"/>
      <w:ind w:firstLine="720"/>
      <w:jc w:val="both"/>
    </w:pPr>
    <w:rPr>
      <w:rFonts w:ascii="Helvetica" w:eastAsiaTheme="minorEastAsia" w:hAnsi="Helvetica" w:cs="Times New Roman"/>
      <w:iCs/>
      <w:color w:val="3E3E3E" w:themeColor="text2" w:themeTint="E6"/>
      <w:sz w:val="28"/>
      <w:szCs w:val="24"/>
      <w:lang w:val="en-GB" w:eastAsia="en-GB"/>
    </w:rPr>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val="0"/>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val="0"/>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val="0"/>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val="0"/>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contextualSpacing/>
    </w:pPr>
    <w:rPr>
      <w:i/>
      <w:iCs w:val="0"/>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ind w:firstLine="720"/>
      <w:contextualSpacing/>
    </w:pPr>
    <w:rPr>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contextualSpacing/>
    </w:pPr>
    <w:rPr>
      <w:iCs w:val="0"/>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rPr>
      <w:iCs w:val="0"/>
    </w:rPr>
  </w:style>
  <w:style w:type="paragraph" w:styleId="ListParagraph">
    <w:name w:val="List Paragraph"/>
    <w:basedOn w:val="Normal"/>
    <w:uiPriority w:val="34"/>
    <w:unhideWhenUsed/>
    <w:qFormat/>
    <w:rsid w:val="00EE1293"/>
    <w:pPr>
      <w:spacing w:before="0" w:after="120" w:line="259" w:lineRule="auto"/>
      <w:ind w:left="720" w:firstLine="0"/>
      <w:contextualSpacing/>
      <w:jc w:val="left"/>
    </w:pPr>
    <w:rPr>
      <w:rFonts w:asciiTheme="minorHAnsi" w:eastAsiaTheme="minorHAnsi" w:hAnsiTheme="minorHAnsi" w:cstheme="minorBidi"/>
      <w:iCs w:val="0"/>
      <w:color w:val="595959" w:themeColor="text1" w:themeTint="A6"/>
      <w:sz w:val="30"/>
      <w:szCs w:val="30"/>
      <w:lang w:val="en-US" w:eastAsia="ja-JP"/>
    </w:rPr>
  </w:style>
  <w:style w:type="character" w:styleId="Hyperlink">
    <w:name w:val="Hyperlink"/>
    <w:basedOn w:val="DefaultParagraphFont"/>
    <w:uiPriority w:val="99"/>
    <w:unhideWhenUsed/>
    <w:rsid w:val="008A4327"/>
    <w:rPr>
      <w:color w:val="847B97"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66186">
      <w:bodyDiv w:val="1"/>
      <w:marLeft w:val="0"/>
      <w:marRight w:val="0"/>
      <w:marTop w:val="0"/>
      <w:marBottom w:val="0"/>
      <w:divBdr>
        <w:top w:val="none" w:sz="0" w:space="0" w:color="auto"/>
        <w:left w:val="none" w:sz="0" w:space="0" w:color="auto"/>
        <w:bottom w:val="none" w:sz="0" w:space="0" w:color="auto"/>
        <w:right w:val="none" w:sz="0" w:space="0" w:color="auto"/>
      </w:divBdr>
    </w:div>
    <w:div w:id="712850294">
      <w:bodyDiv w:val="1"/>
      <w:marLeft w:val="0"/>
      <w:marRight w:val="0"/>
      <w:marTop w:val="0"/>
      <w:marBottom w:val="0"/>
      <w:divBdr>
        <w:top w:val="none" w:sz="0" w:space="0" w:color="auto"/>
        <w:left w:val="none" w:sz="0" w:space="0" w:color="auto"/>
        <w:bottom w:val="none" w:sz="0" w:space="0" w:color="auto"/>
        <w:right w:val="none" w:sz="0" w:space="0" w:color="auto"/>
      </w:divBdr>
    </w:div>
    <w:div w:id="753936141">
      <w:bodyDiv w:val="1"/>
      <w:marLeft w:val="0"/>
      <w:marRight w:val="0"/>
      <w:marTop w:val="0"/>
      <w:marBottom w:val="0"/>
      <w:divBdr>
        <w:top w:val="none" w:sz="0" w:space="0" w:color="auto"/>
        <w:left w:val="none" w:sz="0" w:space="0" w:color="auto"/>
        <w:bottom w:val="none" w:sz="0" w:space="0" w:color="auto"/>
        <w:right w:val="none" w:sz="0" w:space="0" w:color="auto"/>
      </w:divBdr>
    </w:div>
    <w:div w:id="773866725">
      <w:bodyDiv w:val="1"/>
      <w:marLeft w:val="0"/>
      <w:marRight w:val="0"/>
      <w:marTop w:val="0"/>
      <w:marBottom w:val="0"/>
      <w:divBdr>
        <w:top w:val="none" w:sz="0" w:space="0" w:color="auto"/>
        <w:left w:val="none" w:sz="0" w:space="0" w:color="auto"/>
        <w:bottom w:val="none" w:sz="0" w:space="0" w:color="auto"/>
        <w:right w:val="none" w:sz="0" w:space="0" w:color="auto"/>
      </w:divBdr>
    </w:div>
    <w:div w:id="177906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alexworldd.github.io/SpaceVK/"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x/Library/Containers/com.microsoft.Word/Data/Library/Caches/1033/TM10002078/Modern%20Paper.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83</TotalTime>
  <Pages>10</Pages>
  <Words>1131</Words>
  <Characters>6449</Characters>
  <Application>Microsoft Macintosh Word</Application>
  <DocSecurity>0</DocSecurity>
  <Lines>53</Lines>
  <Paragraphs>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Project Diary</vt:lpstr>
      <vt:lpstr>    ABSTRACT</vt:lpstr>
      <vt:lpstr>    KEYWORDS</vt:lpstr>
      <vt:lpstr>    INTRODUCTION</vt:lpstr>
      <vt:lpstr>    ABOUT RAW DATA</vt:lpstr>
      <vt:lpstr>    IDEA of PROJECT</vt:lpstr>
      <vt:lpstr>    IMPLEMENTATION</vt:lpstr>
      <vt:lpstr>    RESULTS</vt:lpstr>
    </vt:vector>
  </TitlesOfParts>
  <Company/>
  <LinksUpToDate>false</LinksUpToDate>
  <CharactersWithSpaces>7565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Малютин</dc:creator>
  <cp:keywords/>
  <dc:description/>
  <cp:lastModifiedBy>Алексей Малютин</cp:lastModifiedBy>
  <cp:revision>13</cp:revision>
  <dcterms:created xsi:type="dcterms:W3CDTF">2018-01-15T11:18:00Z</dcterms:created>
  <dcterms:modified xsi:type="dcterms:W3CDTF">2018-01-15T14:57:00Z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